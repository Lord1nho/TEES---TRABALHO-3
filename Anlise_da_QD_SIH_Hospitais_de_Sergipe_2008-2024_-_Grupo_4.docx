
<file path=[Content_Types].xml><?xml version="1.0" encoding="utf-8"?>
<Types xmlns="http://schemas.openxmlformats.org/package/2006/content-types">
  <Default Extension="bin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2C409" w14:textId="77777777" w:rsidR="00D077E9" w:rsidRPr="004F0028" w:rsidRDefault="00BB10D8" w:rsidP="00D70D02">
      <w:pPr>
        <w:rPr>
          <w:lang w:val="pt-BR"/>
        </w:rPr>
      </w:pPr>
      <w:r w:rsidRPr="004F0028">
        <w:rPr>
          <w:noProof/>
          <w:lang w:val="pt-BR" w:eastAsia="pt-BR"/>
        </w:rPr>
        <w:drawing>
          <wp:anchor distT="0" distB="0" distL="114300" distR="114300" simplePos="0" relativeHeight="251658240" behindDoc="1" locked="0" layoutInCell="1" allowOverlap="1" wp14:anchorId="2AB39A20" wp14:editId="472C8DA6">
            <wp:simplePos x="0" y="0"/>
            <wp:positionH relativeFrom="column">
              <wp:posOffset>-208280</wp:posOffset>
            </wp:positionH>
            <wp:positionV relativeFrom="page">
              <wp:posOffset>-9525</wp:posOffset>
            </wp:positionV>
            <wp:extent cx="6684010" cy="6684010"/>
            <wp:effectExtent l="0" t="0" r="2540" b="254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401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4F0028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342F2D9" wp14:editId="0A6B24A2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tângulo 3" descr="retângulo branco para o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21D24065" id="Retângulo 3" o:spid="_x0000_s1026" alt="retângulo branco para o texto na cap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45"/>
      </w:tblGrid>
      <w:tr w:rsidR="00D077E9" w:rsidRPr="004F0028" w14:paraId="3AFC10B3" w14:textId="77777777" w:rsidTr="00817C12">
        <w:trPr>
          <w:trHeight w:val="1894"/>
        </w:trPr>
        <w:tc>
          <w:tcPr>
            <w:tcW w:w="5745" w:type="dxa"/>
            <w:tcBorders>
              <w:top w:val="nil"/>
              <w:left w:val="nil"/>
              <w:bottom w:val="nil"/>
              <w:right w:val="nil"/>
            </w:tcBorders>
          </w:tcPr>
          <w:p w14:paraId="12777C77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eastAsia="pt-BR"/>
              </w:rPr>
              <mc:AlternateContent>
                <mc:Choice Requires="wps">
                  <w:drawing>
                    <wp:inline distT="0" distB="0" distL="0" distR="0" wp14:anchorId="4B691E5D" wp14:editId="1ABEA284">
                      <wp:extent cx="3648075" cy="1714500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48075" cy="1714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9A670BA" w14:textId="77777777" w:rsidR="00D077E9" w:rsidRPr="00D86945" w:rsidRDefault="00817C12" w:rsidP="00D077E9">
                                  <w:pPr>
                                    <w:pStyle w:val="Ttulo"/>
                                  </w:pPr>
                                  <w:r>
                                    <w:rPr>
                                      <w:lang w:val="pt-BR" w:bidi="pt-BR"/>
                                    </w:rPr>
                                    <w:t>AVALIAÇÃO DA</w:t>
                                  </w:r>
                                  <w:r w:rsidR="00BB10D8">
                                    <w:rPr>
                                      <w:lang w:val="pt-BR" w:bidi="pt-BR"/>
                                    </w:rPr>
                                    <w:t xml:space="preserve"> QD </w:t>
                                  </w:r>
                                  <w:r>
                                    <w:rPr>
                                      <w:lang w:val="pt-BR" w:bidi="pt-BR"/>
                                    </w:rPr>
                                    <w:t>SIH/</w:t>
                                  </w:r>
                                  <w:r w:rsidR="00BB10D8">
                                    <w:rPr>
                                      <w:lang w:val="pt-BR" w:bidi="pt-BR"/>
                                    </w:rPr>
                                    <w:t>SE</w:t>
                                  </w:r>
                                </w:p>
                                <w:p w14:paraId="013F7BD9" w14:textId="77777777" w:rsidR="00D077E9" w:rsidRPr="00D86945" w:rsidRDefault="00BB10D8" w:rsidP="00D077E9">
                                  <w:pPr>
                                    <w:pStyle w:val="Ttulo"/>
                                    <w:spacing w:after="0"/>
                                  </w:pPr>
                                  <w:r>
                                    <w:rPr>
                                      <w:lang w:val="pt-BR" w:bidi="pt-BR"/>
                                    </w:rPr>
                                    <w:t>2008-2024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B691E5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87.25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" filled="f" stroked="f" strokeweight=".5pt">
                      <v:textbox>
                        <w:txbxContent>
                          <w:p w14:paraId="79A670BA" w14:textId="77777777" w:rsidR="00D077E9" w:rsidRPr="00D86945" w:rsidRDefault="00817C12" w:rsidP="00D077E9">
                            <w:pPr>
                              <w:pStyle w:val="Ttulo"/>
                            </w:pPr>
                            <w:r>
                              <w:rPr>
                                <w:lang w:val="pt-BR" w:bidi="pt-BR"/>
                              </w:rPr>
                              <w:t>AVALIAÇÃO DA</w:t>
                            </w:r>
                            <w:r w:rsidR="00BB10D8">
                              <w:rPr>
                                <w:lang w:val="pt-BR" w:bidi="pt-BR"/>
                              </w:rPr>
                              <w:t xml:space="preserve"> QD </w:t>
                            </w:r>
                            <w:r>
                              <w:rPr>
                                <w:lang w:val="pt-BR" w:bidi="pt-BR"/>
                              </w:rPr>
                              <w:t>SIH/</w:t>
                            </w:r>
                            <w:r w:rsidR="00BB10D8">
                              <w:rPr>
                                <w:lang w:val="pt-BR" w:bidi="pt-BR"/>
                              </w:rPr>
                              <w:t>SE</w:t>
                            </w:r>
                          </w:p>
                          <w:p w14:paraId="013F7BD9" w14:textId="77777777" w:rsidR="00D077E9" w:rsidRPr="00D86945" w:rsidRDefault="00BB10D8" w:rsidP="00D077E9">
                            <w:pPr>
                              <w:pStyle w:val="Ttulo"/>
                              <w:spacing w:after="0"/>
                            </w:pPr>
                            <w:r>
                              <w:rPr>
                                <w:lang w:val="pt-BR" w:bidi="pt-BR"/>
                              </w:rPr>
                              <w:t>2008-2024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CEEA9FD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eastAsia="pt-BR"/>
              </w:rPr>
              <mc:AlternateContent>
                <mc:Choice Requires="wps">
                  <w:drawing>
                    <wp:inline distT="0" distB="0" distL="0" distR="0" wp14:anchorId="1E6D556E" wp14:editId="63732EA2">
                      <wp:extent cx="1390918" cy="0"/>
                      <wp:effectExtent l="0" t="19050" r="19050" b="19050"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line w14:anchorId="232354AE" id="Conector Re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4F0028" w14:paraId="30DB84B9" w14:textId="77777777" w:rsidTr="00817C12">
        <w:trPr>
          <w:trHeight w:val="7191"/>
        </w:trPr>
        <w:tc>
          <w:tcPr>
            <w:tcW w:w="5745" w:type="dxa"/>
            <w:tcBorders>
              <w:top w:val="nil"/>
              <w:left w:val="nil"/>
              <w:bottom w:val="nil"/>
              <w:right w:val="nil"/>
            </w:tcBorders>
          </w:tcPr>
          <w:p w14:paraId="731968EF" w14:textId="77777777" w:rsidR="00D077E9" w:rsidRPr="004F0028" w:rsidRDefault="00817C12" w:rsidP="00AB02A7">
            <w:pPr>
              <w:rPr>
                <w:noProof/>
                <w:lang w:val="pt-BR"/>
              </w:rPr>
            </w:pPr>
            <w:r w:rsidRPr="00817C12">
              <w:rPr>
                <w:noProof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4D0D63D" wp14:editId="6AB7D6BF">
                      <wp:simplePos x="0" y="0"/>
                      <wp:positionH relativeFrom="column">
                        <wp:posOffset>-203835</wp:posOffset>
                      </wp:positionH>
                      <wp:positionV relativeFrom="paragraph">
                        <wp:posOffset>1012190</wp:posOffset>
                      </wp:positionV>
                      <wp:extent cx="3781425" cy="1990725"/>
                      <wp:effectExtent l="0" t="0" r="0" b="0"/>
                      <wp:wrapNone/>
                      <wp:docPr id="17" name="Subtítulo 2"/>
                      <wp:cNvGraphicFramePr>
                        <a:graphicFrameLocks xmlns:a="http://schemas.openxmlformats.org/drawingml/2006/main" noGrp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Grp="1"/>
                            </wps:cNvSpPr>
                            <wps:spPr>
                              <a:xfrm>
                                <a:off x="0" y="0"/>
                                <a:ext cx="3781425" cy="199072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4B74764A" w14:textId="77777777" w:rsidR="00817C12" w:rsidRPr="00817C12" w:rsidRDefault="00817C12" w:rsidP="00817C12">
                                  <w:pPr>
                                    <w:pStyle w:val="NormalWeb"/>
                                    <w:spacing w:before="200" w:beforeAutospacing="0" w:after="0" w:afterAutospacing="0" w:line="216" w:lineRule="auto"/>
                                    <w:ind w:left="360" w:hanging="360"/>
                                    <w:jc w:val="center"/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82A75" w:themeColor="text2"/>
                                      <w:kern w:val="24"/>
                                      <w:sz w:val="36"/>
                                      <w:szCs w:val="64"/>
                                    </w:rPr>
                                  </w:pPr>
                                  <w:r w:rsidRPr="00817C12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82A75" w:themeColor="text2"/>
                                      <w:kern w:val="24"/>
                                      <w:sz w:val="36"/>
                                      <w:szCs w:val="64"/>
                                    </w:rPr>
                                    <w:t>Tópicos Especiais em Engenharia de Software</w:t>
                                  </w:r>
                                </w:p>
                                <w:p w14:paraId="4DEAD9F6" w14:textId="77777777" w:rsidR="00817C12" w:rsidRPr="00817C12" w:rsidRDefault="00817C12" w:rsidP="00817C12">
                                  <w:pPr>
                                    <w:pStyle w:val="NormalWeb"/>
                                    <w:spacing w:before="200" w:beforeAutospacing="0" w:after="0" w:afterAutospacing="0" w:line="216" w:lineRule="auto"/>
                                    <w:ind w:left="360" w:hanging="36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2"/>
                                    </w:rPr>
                                  </w:pPr>
                                  <w:proofErr w:type="spellStart"/>
                                  <w:r w:rsidRPr="00817C12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82A75" w:themeColor="text2"/>
                                      <w:kern w:val="24"/>
                                      <w:sz w:val="36"/>
                                      <w:szCs w:val="64"/>
                                    </w:rPr>
                                    <w:t>Profª</w:t>
                                  </w:r>
                                  <w:proofErr w:type="spellEnd"/>
                                  <w:r w:rsidRPr="00817C12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82A75" w:themeColor="text2"/>
                                      <w:kern w:val="24"/>
                                      <w:sz w:val="36"/>
                                      <w:szCs w:val="6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17C12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82A75" w:themeColor="text2"/>
                                      <w:kern w:val="24"/>
                                      <w:sz w:val="36"/>
                                      <w:szCs w:val="64"/>
                                    </w:rPr>
                                    <w:t>Dr</w:t>
                                  </w:r>
                                  <w:proofErr w:type="spellEnd"/>
                                  <w:r w:rsidRPr="00817C12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82A75" w:themeColor="text2"/>
                                      <w:kern w:val="24"/>
                                      <w:sz w:val="36"/>
                                      <w:szCs w:val="64"/>
                                    </w:rPr>
                                    <w:t xml:space="preserve">ª </w:t>
                                  </w:r>
                                  <w:proofErr w:type="spellStart"/>
                                  <w:r w:rsidRPr="00817C12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82A75" w:themeColor="text2"/>
                                      <w:kern w:val="24"/>
                                      <w:sz w:val="36"/>
                                      <w:szCs w:val="64"/>
                                    </w:rPr>
                                    <w:t>Adicinéia</w:t>
                                  </w:r>
                                  <w:proofErr w:type="spellEnd"/>
                                  <w:r w:rsidRPr="00817C12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82A75" w:themeColor="text2"/>
                                      <w:kern w:val="24"/>
                                      <w:sz w:val="36"/>
                                      <w:szCs w:val="64"/>
                                    </w:rPr>
                                    <w:t xml:space="preserve"> A. de Oliveira</w:t>
                                  </w:r>
                                </w:p>
                                <w:p w14:paraId="45B88D7B" w14:textId="77777777" w:rsidR="00817C12" w:rsidRPr="00817C12" w:rsidRDefault="00817C12" w:rsidP="00817C12">
                                  <w:pPr>
                                    <w:pStyle w:val="NormalWeb"/>
                                    <w:spacing w:before="200" w:beforeAutospacing="0" w:after="0" w:afterAutospacing="0" w:line="216" w:lineRule="auto"/>
                                    <w:ind w:left="360" w:hanging="36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2"/>
                                    </w:rPr>
                                  </w:pPr>
                                  <w:r w:rsidRPr="00817C12">
                                    <w:rPr>
                                      <w:b/>
                                      <w:noProof/>
                                    </w:rPr>
                                    <w:drawing>
                                      <wp:inline distT="0" distB="0" distL="0" distR="0" wp14:anchorId="2411B416" wp14:editId="5636663D">
                                        <wp:extent cx="701675" cy="675048"/>
                                        <wp:effectExtent l="0" t="0" r="3175" b="0"/>
                                        <wp:docPr id="16" name="Picture 7">
                                          <a:extLst xmlns:a="http://schemas.openxmlformats.org/drawingml/2006/main">
                                            <a:ext uri="{FF2B5EF4-FFF2-40B4-BE49-F238E27FC236}">
                                              <a16:creationId xmlns:a16="http://schemas.microsoft.com/office/drawing/2014/main" id="{25C5EF76-503F-4261-BCC8-CC52F2184E65}"/>
                                            </a:ext>
                                          </a:extLst>
                                        </wp:docPr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Picture 7">
                                                  <a:extLst>
                                                    <a:ext uri="{FF2B5EF4-FFF2-40B4-BE49-F238E27FC236}">
                                                      <a16:creationId xmlns:a16="http://schemas.microsoft.com/office/drawing/2014/main" id="{25C5EF76-503F-4261-BCC8-CC52F2184E65}"/>
                                                    </a:ext>
                                                  </a:extLst>
                                                </pic:cNvPr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 rotWithShape="1">
                                                <a:blip r:embed="rId8"/>
                                                <a:srcRect l="23657" t="24848" r="24585" b="23879"/>
                                                <a:stretch/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16863" cy="6896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D0D63D" id="Subtítulo 2" o:spid="_x0000_s1027" style="position:absolute;margin-left:-16.05pt;margin-top:79.7pt;width:297.75pt;height:15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" filled="f" stroked="f">
                      <o:lock v:ext="edit" grouping="t"/>
                      <v:textbox>
                        <w:txbxContent>
                          <w:p w14:paraId="4B74764A" w14:textId="77777777" w:rsidR="00817C12" w:rsidRPr="00817C12" w:rsidRDefault="00817C12" w:rsidP="00817C12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ind w:left="360" w:hanging="360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82A75" w:themeColor="text2"/>
                                <w:kern w:val="24"/>
                                <w:sz w:val="36"/>
                                <w:szCs w:val="64"/>
                              </w:rPr>
                            </w:pPr>
                            <w:r w:rsidRPr="00817C12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82A75" w:themeColor="text2"/>
                                <w:kern w:val="24"/>
                                <w:sz w:val="36"/>
                                <w:szCs w:val="64"/>
                              </w:rPr>
                              <w:t>Tópicos Especiais em Engenharia de Software</w:t>
                            </w:r>
                          </w:p>
                          <w:p w14:paraId="4DEAD9F6" w14:textId="77777777" w:rsidR="00817C12" w:rsidRPr="00817C12" w:rsidRDefault="00817C12" w:rsidP="00817C12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ind w:left="360" w:hanging="360"/>
                              <w:jc w:val="center"/>
                              <w:rPr>
                                <w:rFonts w:asciiTheme="minorHAnsi" w:hAnsiTheme="minorHAnsi" w:cstheme="minorHAnsi"/>
                                <w:sz w:val="12"/>
                              </w:rPr>
                            </w:pPr>
                            <w:proofErr w:type="spellStart"/>
                            <w:r w:rsidRPr="00817C12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82A75" w:themeColor="text2"/>
                                <w:kern w:val="24"/>
                                <w:sz w:val="36"/>
                                <w:szCs w:val="64"/>
                              </w:rPr>
                              <w:t>Profª</w:t>
                            </w:r>
                            <w:proofErr w:type="spellEnd"/>
                            <w:r w:rsidRPr="00817C12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82A75" w:themeColor="text2"/>
                                <w:kern w:val="24"/>
                                <w:sz w:val="36"/>
                                <w:szCs w:val="64"/>
                              </w:rPr>
                              <w:t xml:space="preserve"> </w:t>
                            </w:r>
                            <w:proofErr w:type="spellStart"/>
                            <w:r w:rsidRPr="00817C12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82A75" w:themeColor="text2"/>
                                <w:kern w:val="24"/>
                                <w:sz w:val="36"/>
                                <w:szCs w:val="64"/>
                              </w:rPr>
                              <w:t>Dr</w:t>
                            </w:r>
                            <w:proofErr w:type="spellEnd"/>
                            <w:r w:rsidRPr="00817C12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82A75" w:themeColor="text2"/>
                                <w:kern w:val="24"/>
                                <w:sz w:val="36"/>
                                <w:szCs w:val="64"/>
                              </w:rPr>
                              <w:t xml:space="preserve">ª </w:t>
                            </w:r>
                            <w:proofErr w:type="spellStart"/>
                            <w:r w:rsidRPr="00817C12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82A75" w:themeColor="text2"/>
                                <w:kern w:val="24"/>
                                <w:sz w:val="36"/>
                                <w:szCs w:val="64"/>
                              </w:rPr>
                              <w:t>Adicinéia</w:t>
                            </w:r>
                            <w:proofErr w:type="spellEnd"/>
                            <w:r w:rsidRPr="00817C12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82A75" w:themeColor="text2"/>
                                <w:kern w:val="24"/>
                                <w:sz w:val="36"/>
                                <w:szCs w:val="64"/>
                              </w:rPr>
                              <w:t xml:space="preserve"> A. de Oliveira</w:t>
                            </w:r>
                          </w:p>
                          <w:p w14:paraId="45B88D7B" w14:textId="77777777" w:rsidR="00817C12" w:rsidRPr="00817C12" w:rsidRDefault="00817C12" w:rsidP="00817C12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ind w:left="360" w:hanging="360"/>
                              <w:jc w:val="center"/>
                              <w:rPr>
                                <w:rFonts w:asciiTheme="minorHAnsi" w:hAnsiTheme="minorHAnsi" w:cstheme="minorHAnsi"/>
                                <w:sz w:val="12"/>
                              </w:rPr>
                            </w:pPr>
                            <w:r w:rsidRPr="00817C12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2411B416" wp14:editId="5636663D">
                                  <wp:extent cx="701675" cy="675048"/>
                                  <wp:effectExtent l="0" t="0" r="3175" b="0"/>
                                  <wp:docPr id="16" name="Picture 7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25C5EF76-503F-4261-BCC8-CC52F2184E65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Picture 7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25C5EF76-503F-4261-BCC8-CC52F2184E65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8"/>
                                          <a:srcRect l="23657" t="24848" r="24585" b="23879"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6863" cy="6896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D077E9" w:rsidRPr="004F0028" w14:paraId="4CE2D4E4" w14:textId="77777777" w:rsidTr="00817C12">
        <w:trPr>
          <w:trHeight w:val="2438"/>
        </w:trPr>
        <w:tc>
          <w:tcPr>
            <w:tcW w:w="5745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val="pt-BR"/>
              </w:rPr>
              <w:id w:val="1080870105"/>
              <w:placeholder>
                <w:docPart w:val="C12751E4F8974726AB6D7225AC29B5DA"/>
              </w:placeholder>
              <w15:appearance w15:val="hidden"/>
            </w:sdtPr>
            <w:sdtEndPr/>
            <w:sdtContent>
              <w:p w14:paraId="707F7642" w14:textId="3F0FB5E0" w:rsidR="00D077E9" w:rsidRPr="004F0028" w:rsidRDefault="004F0028" w:rsidP="00AB02A7">
                <w:pPr>
                  <w:rPr>
                    <w:lang w:val="pt-BR"/>
                  </w:rPr>
                </w:pP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begin"/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instrText xml:space="preserve"> DATE  \@ "d' de 'MMMM"  \* MERGEFORMAT </w:instrTex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separate"/>
                </w:r>
                <w:r w:rsidR="0056736F">
                  <w:rPr>
                    <w:rStyle w:val="SubttuloChar"/>
                    <w:b w:val="0"/>
                    <w:noProof/>
                    <w:lang w:val="pt-BR" w:bidi="pt-BR"/>
                  </w:rPr>
                  <w:t>30 de março</w: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end"/>
                </w:r>
                <w:r w:rsidR="00BB10D8">
                  <w:rPr>
                    <w:rStyle w:val="SubttuloChar"/>
                    <w:b w:val="0"/>
                    <w:lang w:val="pt-BR" w:bidi="pt-BR"/>
                  </w:rPr>
                  <w:t>/2025</w:t>
                </w:r>
              </w:p>
            </w:sdtContent>
          </w:sdt>
          <w:p w14:paraId="64E8C600" w14:textId="77777777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  <w:r w:rsidRPr="004F0028">
              <w:rPr>
                <w:noProof/>
                <w:sz w:val="10"/>
                <w:szCs w:val="10"/>
                <w:lang w:val="pt-BR" w:eastAsia="pt-BR"/>
              </w:rPr>
              <mc:AlternateContent>
                <mc:Choice Requires="wps">
                  <w:drawing>
                    <wp:inline distT="0" distB="0" distL="0" distR="0" wp14:anchorId="29B64F81" wp14:editId="5214D3D7">
                      <wp:extent cx="1493949" cy="0"/>
                      <wp:effectExtent l="0" t="19050" r="30480" b="19050"/>
                      <wp:docPr id="6" name="Conector Re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line w14:anchorId="67F29DBC" id="Conector Re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5100C9F0" w14:textId="77777777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264FD128" w14:textId="77777777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sdt>
            <w:sdtPr>
              <w:rPr>
                <w:lang w:val="pt-BR"/>
              </w:rPr>
              <w:id w:val="-1740469667"/>
              <w:placeholder>
                <w:docPart w:val="4B67D13894F94C2A9BAA8B712D3E6DE3"/>
              </w:placeholder>
              <w15:appearance w15:val="hidden"/>
            </w:sdtPr>
            <w:sdtEndPr/>
            <w:sdtContent>
              <w:p w14:paraId="5F17C49F" w14:textId="5E489A66" w:rsidR="00D077E9" w:rsidRPr="004F0028" w:rsidRDefault="000E6E02" w:rsidP="00AB02A7">
                <w:pPr>
                  <w:rPr>
                    <w:lang w:val="pt-BR"/>
                  </w:rPr>
                </w:pPr>
                <w:r>
                  <w:rPr>
                    <w:lang w:val="pt-BR"/>
                  </w:rPr>
                  <w:t>Amanda</w:t>
                </w:r>
              </w:p>
            </w:sdtContent>
          </w:sdt>
          <w:p w14:paraId="2DDEE07A" w14:textId="64462192" w:rsidR="00D077E9" w:rsidRDefault="000E6E02" w:rsidP="00AB02A7">
            <w:pPr>
              <w:rPr>
                <w:lang w:val="pt-BR"/>
              </w:rPr>
            </w:pPr>
            <w:r>
              <w:rPr>
                <w:lang w:val="pt-BR" w:bidi="pt-BR"/>
              </w:rPr>
              <w:t>Elisson</w:t>
            </w:r>
          </w:p>
          <w:p w14:paraId="5A56848E" w14:textId="05E2D203" w:rsidR="00BB10D8" w:rsidRDefault="000E6E02" w:rsidP="00AB02A7">
            <w:pPr>
              <w:rPr>
                <w:lang w:val="pt-BR"/>
              </w:rPr>
            </w:pPr>
            <w:r>
              <w:rPr>
                <w:lang w:val="pt-BR"/>
              </w:rPr>
              <w:t>Luiz Fernando da Silva Vieira</w:t>
            </w:r>
          </w:p>
          <w:p w14:paraId="44282C6E" w14:textId="77777777" w:rsidR="00BB10D8" w:rsidRPr="004F0028" w:rsidRDefault="00BB10D8" w:rsidP="00AB02A7">
            <w:pPr>
              <w:rPr>
                <w:lang w:val="pt-BR"/>
              </w:rPr>
            </w:pPr>
            <w:r>
              <w:rPr>
                <w:lang w:val="pt-BR"/>
              </w:rPr>
              <w:t>Aluno4</w:t>
            </w:r>
          </w:p>
          <w:p w14:paraId="543D4091" w14:textId="77777777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</w:tc>
      </w:tr>
    </w:tbl>
    <w:p w14:paraId="350DFCFB" w14:textId="77777777" w:rsidR="00D077E9" w:rsidRPr="004F0028" w:rsidRDefault="00AB02A7">
      <w:pPr>
        <w:spacing w:after="200"/>
        <w:rPr>
          <w:lang w:val="pt-BR"/>
        </w:rPr>
      </w:pPr>
      <w:r w:rsidRPr="004F0028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40FBFFE" wp14:editId="6B45216D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7471FBC7" id="Retângulo 2" o:spid="_x0000_s1026" alt="retângulo colorid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" fillcolor="#34aba2 [3206]" stroked="f" strokeweight="2pt">
                <w10:wrap anchory="page"/>
              </v:rect>
            </w:pict>
          </mc:Fallback>
        </mc:AlternateContent>
      </w:r>
      <w:r w:rsidR="00D077E9" w:rsidRPr="004F0028">
        <w:rPr>
          <w:lang w:val="pt-BR" w:bidi="pt-BR"/>
        </w:rPr>
        <w:br w:type="page"/>
      </w:r>
    </w:p>
    <w:p w14:paraId="74AEEDF7" w14:textId="77777777" w:rsidR="00817C12" w:rsidRPr="00817C12" w:rsidRDefault="00817C12" w:rsidP="00817C12">
      <w:pPr>
        <w:spacing w:after="200"/>
        <w:rPr>
          <w:lang w:val="pt-BR" w:bidi="pt-BR"/>
        </w:rPr>
      </w:pPr>
      <w:r w:rsidRPr="00817C12">
        <w:rPr>
          <w:sz w:val="32"/>
          <w:lang w:val="pt-BR" w:bidi="pt-BR"/>
        </w:rPr>
        <w:lastRenderedPageBreak/>
        <w:t>SUMÁRIO</w:t>
      </w:r>
      <w:r>
        <w:rPr>
          <w:lang w:val="pt-BR" w:bidi="pt-BR"/>
        </w:rPr>
        <w:br w:type="page"/>
      </w:r>
      <w:r w:rsidRPr="00817C12">
        <w:rPr>
          <w:lang w:val="pt-BR" w:bidi="pt-BR"/>
        </w:rPr>
        <w:lastRenderedPageBreak/>
        <w:t>1. Introdução</w:t>
      </w:r>
    </w:p>
    <w:p w14:paraId="75EC1330" w14:textId="77777777" w:rsidR="00817C12" w:rsidRPr="00817C12" w:rsidRDefault="00817C12" w:rsidP="00817C12">
      <w:pPr>
        <w:spacing w:after="200"/>
        <w:jc w:val="both"/>
        <w:rPr>
          <w:b w:val="0"/>
          <w:lang w:val="pt-BR" w:bidi="pt-BR"/>
        </w:rPr>
      </w:pPr>
      <w:r w:rsidRPr="00817C12">
        <w:rPr>
          <w:b w:val="0"/>
          <w:lang w:val="pt-BR" w:bidi="pt-BR"/>
        </w:rPr>
        <w:t xml:space="preserve">Este relatório apresenta uma análise da qualidade dos dados da base de Autorizações de Internação Hospitalar (AIH) do estado de Sergipe, abrangendo o período de 2008 a 2024. A avaliação visa identificar problemas de qualidade em diferentes hospitais, utilizando dimensões de qualidade de dados baseadas nas </w:t>
      </w:r>
      <w:r w:rsidR="00A75BF4">
        <w:rPr>
          <w:b w:val="0"/>
          <w:lang w:val="pt-BR" w:bidi="pt-BR"/>
        </w:rPr>
        <w:t>normas ISO 8000 e ISO/IEC 25012.</w:t>
      </w:r>
    </w:p>
    <w:p w14:paraId="7CA91F61" w14:textId="77777777" w:rsidR="00125485" w:rsidRDefault="00125485" w:rsidP="00817C12">
      <w:pPr>
        <w:spacing w:after="200"/>
        <w:rPr>
          <w:lang w:val="pt-BR" w:bidi="pt-BR"/>
        </w:rPr>
      </w:pPr>
    </w:p>
    <w:p w14:paraId="7F25D1AF" w14:textId="77777777" w:rsidR="00817C12" w:rsidRPr="00817C12" w:rsidRDefault="00817C12" w:rsidP="00817C12">
      <w:pPr>
        <w:spacing w:after="200"/>
        <w:rPr>
          <w:lang w:val="pt-BR" w:bidi="pt-BR"/>
        </w:rPr>
      </w:pPr>
      <w:r w:rsidRPr="00817C12">
        <w:rPr>
          <w:lang w:val="pt-BR" w:bidi="pt-BR"/>
        </w:rPr>
        <w:t>2. Metodologia</w:t>
      </w:r>
    </w:p>
    <w:p w14:paraId="68EA13BE" w14:textId="77777777" w:rsidR="00817C12" w:rsidRPr="00817C12" w:rsidRDefault="00817C12" w:rsidP="00817C12">
      <w:pPr>
        <w:spacing w:after="200"/>
        <w:rPr>
          <w:b w:val="0"/>
          <w:lang w:val="pt-BR" w:bidi="pt-BR"/>
        </w:rPr>
      </w:pPr>
      <w:r w:rsidRPr="00817C12">
        <w:rPr>
          <w:b w:val="0"/>
          <w:lang w:val="pt-BR" w:bidi="pt-BR"/>
        </w:rPr>
        <w:t>Para avaliar a qualidade dos dados, foram considerados os seguintes critérios:</w:t>
      </w:r>
    </w:p>
    <w:p w14:paraId="770452E3" w14:textId="77777777" w:rsidR="00A75BF4" w:rsidRDefault="00817C12" w:rsidP="00817C12">
      <w:pPr>
        <w:pStyle w:val="PargrafodaLista"/>
        <w:numPr>
          <w:ilvl w:val="0"/>
          <w:numId w:val="2"/>
        </w:numPr>
        <w:spacing w:after="200"/>
        <w:rPr>
          <w:b w:val="0"/>
          <w:lang w:val="pt-BR" w:bidi="pt-BR"/>
        </w:rPr>
      </w:pPr>
      <w:r w:rsidRPr="00A75BF4">
        <w:rPr>
          <w:b w:val="0"/>
          <w:lang w:val="pt-BR" w:bidi="pt-BR"/>
        </w:rPr>
        <w:t>Base de dados: AIH do estado de Sergipe (2008-2024)</w:t>
      </w:r>
      <w:r w:rsidR="00507364">
        <w:rPr>
          <w:b w:val="0"/>
          <w:lang w:val="pt-BR" w:bidi="pt-BR"/>
        </w:rPr>
        <w:t xml:space="preserve"> e dicionários de dados </w:t>
      </w:r>
      <w:proofErr w:type="spellStart"/>
      <w:r w:rsidR="00507364">
        <w:rPr>
          <w:b w:val="0"/>
          <w:lang w:val="pt-BR" w:bidi="pt-BR"/>
        </w:rPr>
        <w:t>xxx</w:t>
      </w:r>
      <w:proofErr w:type="spellEnd"/>
      <w:r w:rsidRPr="00A75BF4">
        <w:rPr>
          <w:b w:val="0"/>
          <w:lang w:val="pt-BR" w:bidi="pt-BR"/>
        </w:rPr>
        <w:t>.</w:t>
      </w:r>
    </w:p>
    <w:p w14:paraId="7BECB9C2" w14:textId="54245815" w:rsidR="00A75BF4" w:rsidRDefault="00817C12" w:rsidP="008A5072">
      <w:pPr>
        <w:pStyle w:val="PargrafodaLista"/>
        <w:numPr>
          <w:ilvl w:val="0"/>
          <w:numId w:val="2"/>
        </w:numPr>
        <w:spacing w:after="200"/>
        <w:jc w:val="both"/>
        <w:rPr>
          <w:b w:val="0"/>
          <w:lang w:val="pt-BR" w:bidi="pt-BR"/>
        </w:rPr>
      </w:pPr>
      <w:r w:rsidRPr="00A75BF4">
        <w:rPr>
          <w:b w:val="0"/>
          <w:lang w:val="pt-BR" w:bidi="pt-BR"/>
        </w:rPr>
        <w:t xml:space="preserve">Hospitais analisados: </w:t>
      </w:r>
    </w:p>
    <w:p w14:paraId="6034E6A4" w14:textId="7AAA9047" w:rsidR="00CF2969" w:rsidRDefault="00CF2969" w:rsidP="00CF2969">
      <w:pPr>
        <w:pStyle w:val="PargrafodaLista"/>
        <w:numPr>
          <w:ilvl w:val="1"/>
          <w:numId w:val="2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HUSE</w:t>
      </w:r>
    </w:p>
    <w:p w14:paraId="1EBB0C0B" w14:textId="45C85D9C" w:rsidR="00CF2969" w:rsidRDefault="00CF2969" w:rsidP="00CF2969">
      <w:pPr>
        <w:pStyle w:val="PargrafodaLista"/>
        <w:numPr>
          <w:ilvl w:val="1"/>
          <w:numId w:val="2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HU-UFS</w:t>
      </w:r>
    </w:p>
    <w:p w14:paraId="70361D66" w14:textId="4EFAA78B" w:rsidR="00CF2969" w:rsidRDefault="00CF2969" w:rsidP="00CF2969">
      <w:pPr>
        <w:pStyle w:val="PargrafodaLista"/>
        <w:numPr>
          <w:ilvl w:val="1"/>
          <w:numId w:val="2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HUL-UFS</w:t>
      </w:r>
    </w:p>
    <w:p w14:paraId="22138975" w14:textId="7FE7F39A" w:rsidR="00CF2969" w:rsidRDefault="00CF2969" w:rsidP="00CF2969">
      <w:pPr>
        <w:pStyle w:val="PargrafodaLista"/>
        <w:numPr>
          <w:ilvl w:val="1"/>
          <w:numId w:val="2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 xml:space="preserve">Hospital </w:t>
      </w:r>
      <w:r w:rsidRPr="00CF2969">
        <w:rPr>
          <w:b w:val="0"/>
          <w:lang w:val="pt-BR" w:bidi="pt-BR"/>
        </w:rPr>
        <w:t>Regional de Nossa Senhora da Glória</w:t>
      </w:r>
    </w:p>
    <w:p w14:paraId="2CBF05A1" w14:textId="4E67B08E" w:rsidR="00CF2969" w:rsidRDefault="00CF2969" w:rsidP="00CF2969">
      <w:pPr>
        <w:pStyle w:val="PargrafodaLista"/>
        <w:numPr>
          <w:ilvl w:val="1"/>
          <w:numId w:val="2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Hospital</w:t>
      </w:r>
      <w:r w:rsidRPr="00CF2969">
        <w:rPr>
          <w:b w:val="0"/>
          <w:lang w:val="pt-BR" w:bidi="pt-BR"/>
        </w:rPr>
        <w:t xml:space="preserve"> Primavera</w:t>
      </w:r>
    </w:p>
    <w:p w14:paraId="4716AFF7" w14:textId="7887D3BE" w:rsidR="00CF2969" w:rsidRDefault="00CF2969" w:rsidP="00CF2969">
      <w:pPr>
        <w:pStyle w:val="PargrafodaLista"/>
        <w:numPr>
          <w:ilvl w:val="1"/>
          <w:numId w:val="2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 xml:space="preserve">Hospital </w:t>
      </w:r>
      <w:r w:rsidRPr="00CF2969">
        <w:rPr>
          <w:b w:val="0"/>
          <w:lang w:val="pt-BR" w:bidi="pt-BR"/>
        </w:rPr>
        <w:t>Maternidade Nossa Senhora de Lourdes (MNSL)</w:t>
      </w:r>
    </w:p>
    <w:p w14:paraId="439F4BE0" w14:textId="77777777" w:rsidR="00A75BF4" w:rsidRDefault="00817C12" w:rsidP="00817C12">
      <w:pPr>
        <w:pStyle w:val="PargrafodaLista"/>
        <w:numPr>
          <w:ilvl w:val="0"/>
          <w:numId w:val="2"/>
        </w:numPr>
        <w:spacing w:after="200"/>
        <w:rPr>
          <w:b w:val="0"/>
          <w:lang w:val="pt-BR" w:bidi="pt-BR"/>
        </w:rPr>
      </w:pPr>
      <w:r w:rsidRPr="00A75BF4">
        <w:rPr>
          <w:b w:val="0"/>
          <w:lang w:val="pt-BR" w:bidi="pt-BR"/>
        </w:rPr>
        <w:t>Normas de referência: ISO 8000 e ISO/IEC 25012.</w:t>
      </w:r>
    </w:p>
    <w:p w14:paraId="512EA8B7" w14:textId="77777777" w:rsidR="00A75BF4" w:rsidRPr="00A75BF4" w:rsidRDefault="00A75BF4" w:rsidP="00A75BF4">
      <w:pPr>
        <w:pStyle w:val="PargrafodaLista"/>
        <w:numPr>
          <w:ilvl w:val="0"/>
          <w:numId w:val="2"/>
        </w:numPr>
        <w:spacing w:after="200"/>
        <w:rPr>
          <w:b w:val="0"/>
          <w:lang w:val="pt-BR" w:bidi="pt-BR"/>
        </w:rPr>
      </w:pPr>
      <w:r w:rsidRPr="00A75BF4">
        <w:rPr>
          <w:b w:val="0"/>
          <w:lang w:val="pt-BR" w:bidi="pt-BR"/>
        </w:rPr>
        <w:t>Dimensões de qualidade:</w:t>
      </w:r>
    </w:p>
    <w:p w14:paraId="060B543E" w14:textId="77777777" w:rsidR="00A75BF4" w:rsidRDefault="00A75BF4" w:rsidP="00A75BF4">
      <w:pPr>
        <w:pStyle w:val="PargrafodaLista"/>
        <w:numPr>
          <w:ilvl w:val="0"/>
          <w:numId w:val="1"/>
        </w:numPr>
        <w:spacing w:after="200"/>
        <w:jc w:val="both"/>
        <w:rPr>
          <w:lang w:val="pt-BR" w:bidi="pt-BR"/>
        </w:rPr>
      </w:pPr>
      <w:r w:rsidRPr="00817C12">
        <w:rPr>
          <w:lang w:val="pt-BR" w:bidi="pt-BR"/>
        </w:rPr>
        <w:t xml:space="preserve">ISO 8000: </w:t>
      </w:r>
      <w:r w:rsidRPr="00817C12">
        <w:rPr>
          <w:b w:val="0"/>
          <w:lang w:val="pt-BR" w:bidi="pt-BR"/>
        </w:rPr>
        <w:t>Completude, Consistência, Precisão, Conformidade, Validade, Atualidade, Disponibilidade, Acessibilidade, Portabilidade, Representatividade, Relevância.</w:t>
      </w:r>
    </w:p>
    <w:p w14:paraId="7BAB873E" w14:textId="77777777" w:rsidR="00A75BF4" w:rsidRDefault="00A75BF4" w:rsidP="00A75BF4">
      <w:pPr>
        <w:pStyle w:val="PargrafodaLista"/>
        <w:numPr>
          <w:ilvl w:val="0"/>
          <w:numId w:val="1"/>
        </w:numPr>
        <w:spacing w:after="200"/>
        <w:jc w:val="both"/>
        <w:rPr>
          <w:b w:val="0"/>
          <w:lang w:val="pt-BR" w:bidi="pt-BR"/>
        </w:rPr>
      </w:pPr>
      <w:r w:rsidRPr="00817C12">
        <w:rPr>
          <w:lang w:val="pt-BR" w:bidi="pt-BR"/>
        </w:rPr>
        <w:t xml:space="preserve">ISO/IEC 25012: </w:t>
      </w:r>
      <w:r w:rsidRPr="00817C12">
        <w:rPr>
          <w:b w:val="0"/>
          <w:lang w:val="pt-BR" w:bidi="pt-BR"/>
        </w:rPr>
        <w:t xml:space="preserve">Acurácia, Atualidade, Completude, Consistência, Credibilidade, Efetividade, Conformidade, Confidencialidade, Acessibilidade, Portabilidade, </w:t>
      </w:r>
      <w:proofErr w:type="spellStart"/>
      <w:r w:rsidRPr="00817C12">
        <w:rPr>
          <w:b w:val="0"/>
          <w:lang w:val="pt-BR" w:bidi="pt-BR"/>
        </w:rPr>
        <w:t>Comprensibilidade</w:t>
      </w:r>
      <w:proofErr w:type="spellEnd"/>
      <w:r w:rsidRPr="00817C12">
        <w:rPr>
          <w:b w:val="0"/>
          <w:lang w:val="pt-BR" w:bidi="pt-BR"/>
        </w:rPr>
        <w:t>, Disponibilidade, Rastreabilidade.</w:t>
      </w:r>
    </w:p>
    <w:p w14:paraId="7E70429E" w14:textId="77777777" w:rsidR="00A75BF4" w:rsidRPr="00A75BF4" w:rsidRDefault="00A75BF4" w:rsidP="00A75BF4">
      <w:pPr>
        <w:pStyle w:val="PargrafodaLista"/>
        <w:numPr>
          <w:ilvl w:val="0"/>
          <w:numId w:val="2"/>
        </w:numPr>
        <w:spacing w:after="200"/>
        <w:jc w:val="both"/>
        <w:rPr>
          <w:lang w:val="pt-BR" w:bidi="pt-BR"/>
        </w:rPr>
      </w:pPr>
      <w:r w:rsidRPr="00A75BF4">
        <w:rPr>
          <w:b w:val="0"/>
          <w:lang w:val="pt-BR" w:bidi="pt-BR"/>
        </w:rPr>
        <w:t>Indicadores e métricas: Cada grupo de alunos investigou quais dimensões são aplicáveis à base AIH e calculou os indicadores relevantes para os hospitais analisados.</w:t>
      </w:r>
    </w:p>
    <w:p w14:paraId="33B89339" w14:textId="77777777" w:rsidR="00A75BF4" w:rsidRDefault="00A75BF4" w:rsidP="00A75BF4">
      <w:pPr>
        <w:pStyle w:val="PargrafodaLista"/>
        <w:numPr>
          <w:ilvl w:val="0"/>
          <w:numId w:val="2"/>
        </w:numPr>
        <w:spacing w:after="200"/>
        <w:rPr>
          <w:b w:val="0"/>
          <w:lang w:val="pt-BR" w:bidi="pt-BR"/>
        </w:rPr>
      </w:pPr>
      <w:r w:rsidRPr="00A75BF4">
        <w:rPr>
          <w:b w:val="0"/>
          <w:lang w:val="pt-BR" w:bidi="pt-BR"/>
        </w:rPr>
        <w:t>Os dados foram analisados utilizando [Ferramenta utilizada: Excel/Python/etc.].</w:t>
      </w:r>
    </w:p>
    <w:p w14:paraId="4AF4B3DE" w14:textId="77777777" w:rsidR="00A75BF4" w:rsidRPr="00A75BF4" w:rsidRDefault="00A75BF4" w:rsidP="00A75BF4">
      <w:pPr>
        <w:pStyle w:val="PargrafodaLista"/>
        <w:numPr>
          <w:ilvl w:val="0"/>
          <w:numId w:val="2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Outras bases de dados foram utilizadas para análise de algumas dimensões, tais como: [IBGE, CNES,</w:t>
      </w:r>
      <w:r w:rsidR="001B0496">
        <w:rPr>
          <w:b w:val="0"/>
          <w:lang w:val="pt-BR" w:bidi="pt-BR"/>
        </w:rPr>
        <w:t xml:space="preserve"> CID-10,</w:t>
      </w:r>
      <w:r>
        <w:rPr>
          <w:b w:val="0"/>
          <w:lang w:val="pt-BR" w:bidi="pt-BR"/>
        </w:rPr>
        <w:t xml:space="preserve"> SINASC, SIM, etc.].</w:t>
      </w:r>
    </w:p>
    <w:p w14:paraId="28A53466" w14:textId="77777777" w:rsidR="00125485" w:rsidRDefault="00125485" w:rsidP="00817C12">
      <w:pPr>
        <w:spacing w:after="200"/>
        <w:rPr>
          <w:lang w:val="pt-BR" w:bidi="pt-BR"/>
        </w:rPr>
      </w:pPr>
    </w:p>
    <w:p w14:paraId="64D80458" w14:textId="77777777" w:rsidR="00507364" w:rsidRDefault="00817C12" w:rsidP="00817C12">
      <w:pPr>
        <w:spacing w:after="200"/>
        <w:rPr>
          <w:lang w:val="pt-BR" w:bidi="pt-BR"/>
        </w:rPr>
      </w:pPr>
      <w:r w:rsidRPr="00817C12">
        <w:rPr>
          <w:lang w:val="pt-BR" w:bidi="pt-BR"/>
        </w:rPr>
        <w:lastRenderedPageBreak/>
        <w:t xml:space="preserve">3. </w:t>
      </w:r>
      <w:r w:rsidR="00507364">
        <w:rPr>
          <w:lang w:val="pt-BR" w:bidi="pt-BR"/>
        </w:rPr>
        <w:t>Visão geral dos hospital</w:t>
      </w:r>
    </w:p>
    <w:p w14:paraId="4E2B9543" w14:textId="58942B49" w:rsidR="00507364" w:rsidRDefault="00507364" w:rsidP="00507364">
      <w:p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Breve resumo de cada hospital indicando por exemplo [número de leitos, ano de fundação, número de profissionais de saúde, total de internações, entre outros]. Pode ser na forma de uma tabela.</w:t>
      </w:r>
    </w:p>
    <w:p w14:paraId="6A081ADA" w14:textId="77777777" w:rsidR="00407FCE" w:rsidRDefault="00407FCE" w:rsidP="00407FCE">
      <w:pPr>
        <w:spacing w:after="200"/>
        <w:rPr>
          <w:bCs/>
          <w:lang w:val="pt-BR" w:bidi="pt-BR"/>
        </w:rPr>
      </w:pPr>
      <w:r>
        <w:rPr>
          <w:bCs/>
          <w:lang w:val="pt-BR" w:bidi="pt-BR"/>
        </w:rPr>
        <w:t xml:space="preserve">3.1.1. </w:t>
      </w:r>
      <w:r w:rsidRPr="00407FCE">
        <w:rPr>
          <w:bCs/>
          <w:lang w:val="pt-BR" w:bidi="pt-BR"/>
        </w:rPr>
        <w:t>Hospital de Urgência de Sergipe (HUSE)</w:t>
      </w:r>
    </w:p>
    <w:tbl>
      <w:tblPr>
        <w:tblStyle w:val="Tabelacomgrade"/>
        <w:tblW w:w="10261" w:type="dxa"/>
        <w:tblLook w:val="04A0" w:firstRow="1" w:lastRow="0" w:firstColumn="1" w:lastColumn="0" w:noHBand="0" w:noVBand="1"/>
      </w:tblPr>
      <w:tblGrid>
        <w:gridCol w:w="1178"/>
        <w:gridCol w:w="1340"/>
        <w:gridCol w:w="1250"/>
        <w:gridCol w:w="1210"/>
        <w:gridCol w:w="1685"/>
        <w:gridCol w:w="854"/>
        <w:gridCol w:w="1568"/>
        <w:gridCol w:w="1568"/>
      </w:tblGrid>
      <w:tr w:rsidR="00464156" w14:paraId="2DBC954C" w14:textId="77777777" w:rsidTr="00505144">
        <w:trPr>
          <w:trHeight w:val="2296"/>
        </w:trPr>
        <w:tc>
          <w:tcPr>
            <w:tcW w:w="1124" w:type="dxa"/>
          </w:tcPr>
          <w:p w14:paraId="64DA806D" w14:textId="77777777" w:rsidR="00450CA4" w:rsidRPr="00505144" w:rsidRDefault="00450CA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Nome do Hospital</w:t>
            </w:r>
          </w:p>
        </w:tc>
        <w:tc>
          <w:tcPr>
            <w:tcW w:w="1288" w:type="dxa"/>
          </w:tcPr>
          <w:p w14:paraId="2D7DC71E" w14:textId="77777777" w:rsidR="00450CA4" w:rsidRPr="00505144" w:rsidRDefault="00450CA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Ano Fundação</w:t>
            </w:r>
          </w:p>
        </w:tc>
        <w:tc>
          <w:tcPr>
            <w:tcW w:w="1200" w:type="dxa"/>
          </w:tcPr>
          <w:p w14:paraId="4D4C847E" w14:textId="77777777" w:rsidR="00450CA4" w:rsidRPr="00505144" w:rsidRDefault="00450CA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Ano Cadastro CNES</w:t>
            </w:r>
          </w:p>
        </w:tc>
        <w:tc>
          <w:tcPr>
            <w:tcW w:w="1180" w:type="dxa"/>
          </w:tcPr>
          <w:p w14:paraId="0B83B144" w14:textId="77777777" w:rsidR="00450CA4" w:rsidRPr="00505144" w:rsidRDefault="00450CA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N° CNES</w:t>
            </w:r>
          </w:p>
        </w:tc>
        <w:tc>
          <w:tcPr>
            <w:tcW w:w="1598" w:type="dxa"/>
          </w:tcPr>
          <w:p w14:paraId="563428DC" w14:textId="49469975" w:rsidR="00450CA4" w:rsidRPr="00505144" w:rsidRDefault="00450CA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 xml:space="preserve">Número de Profissionais </w:t>
            </w:r>
            <w:r w:rsidR="00464156" w:rsidRPr="00505144">
              <w:rPr>
                <w:bCs/>
                <w:lang w:val="pt-BR" w:bidi="pt-BR"/>
              </w:rPr>
              <w:t>Cadastrados</w:t>
            </w:r>
          </w:p>
        </w:tc>
        <w:tc>
          <w:tcPr>
            <w:tcW w:w="819" w:type="dxa"/>
          </w:tcPr>
          <w:p w14:paraId="2A1071BD" w14:textId="6D5D0785" w:rsidR="00450CA4" w:rsidRPr="00505144" w:rsidRDefault="0050514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Tot</w:t>
            </w:r>
            <w:r w:rsidRPr="00505144">
              <w:rPr>
                <w:bCs/>
                <w:lang w:val="pt-BR" w:bidi="pt-BR"/>
              </w:rPr>
              <w:t>al de leitos</w:t>
            </w:r>
          </w:p>
        </w:tc>
        <w:tc>
          <w:tcPr>
            <w:tcW w:w="1526" w:type="dxa"/>
          </w:tcPr>
          <w:p w14:paraId="53E83620" w14:textId="77777777" w:rsidR="00450CA4" w:rsidRPr="00505144" w:rsidRDefault="00450CA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Última atualização base local</w:t>
            </w:r>
          </w:p>
        </w:tc>
        <w:tc>
          <w:tcPr>
            <w:tcW w:w="1526" w:type="dxa"/>
          </w:tcPr>
          <w:p w14:paraId="0E715AFF" w14:textId="77777777" w:rsidR="00450CA4" w:rsidRPr="00505144" w:rsidRDefault="00450CA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Última atualização Nacional</w:t>
            </w:r>
          </w:p>
        </w:tc>
      </w:tr>
      <w:tr w:rsidR="00464156" w14:paraId="5D51EB5A" w14:textId="77777777" w:rsidTr="00505144">
        <w:trPr>
          <w:trHeight w:val="792"/>
        </w:trPr>
        <w:tc>
          <w:tcPr>
            <w:tcW w:w="1124" w:type="dxa"/>
          </w:tcPr>
          <w:p w14:paraId="36B841FA" w14:textId="778662E6" w:rsidR="00450CA4" w:rsidRPr="00450CA4" w:rsidRDefault="00450CA4" w:rsidP="007A24B9">
            <w:pPr>
              <w:spacing w:after="200"/>
              <w:jc w:val="both"/>
              <w:rPr>
                <w:b w:val="0"/>
                <w:bCs/>
                <w:lang w:bidi="pt-BR"/>
              </w:rPr>
            </w:pPr>
            <w:r>
              <w:rPr>
                <w:b w:val="0"/>
                <w:bCs/>
                <w:lang w:bidi="pt-BR"/>
              </w:rPr>
              <w:t>HUSE</w:t>
            </w:r>
          </w:p>
        </w:tc>
        <w:tc>
          <w:tcPr>
            <w:tcW w:w="1288" w:type="dxa"/>
          </w:tcPr>
          <w:p w14:paraId="55C7E498" w14:textId="08A64270" w:rsidR="00450CA4" w:rsidRDefault="00464156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1987</w:t>
            </w:r>
          </w:p>
        </w:tc>
        <w:tc>
          <w:tcPr>
            <w:tcW w:w="1200" w:type="dxa"/>
          </w:tcPr>
          <w:p w14:paraId="70996DB6" w14:textId="5538A811" w:rsidR="00450CA4" w:rsidRDefault="00464156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2003</w:t>
            </w:r>
          </w:p>
        </w:tc>
        <w:tc>
          <w:tcPr>
            <w:tcW w:w="1180" w:type="dxa"/>
          </w:tcPr>
          <w:p w14:paraId="4912DECB" w14:textId="09CB4E67" w:rsidR="00450CA4" w:rsidRDefault="00464156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2816210</w:t>
            </w:r>
          </w:p>
        </w:tc>
        <w:tc>
          <w:tcPr>
            <w:tcW w:w="1598" w:type="dxa"/>
          </w:tcPr>
          <w:p w14:paraId="73F9FF5D" w14:textId="23AB3DD1" w:rsidR="00450CA4" w:rsidRDefault="00464156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5700</w:t>
            </w:r>
          </w:p>
        </w:tc>
        <w:tc>
          <w:tcPr>
            <w:tcW w:w="819" w:type="dxa"/>
          </w:tcPr>
          <w:p w14:paraId="58C68905" w14:textId="22655200" w:rsidR="00450CA4" w:rsidRDefault="00505144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505144">
              <w:rPr>
                <w:b w:val="0"/>
                <w:lang w:val="pt-BR" w:bidi="pt-BR"/>
              </w:rPr>
              <w:t>666</w:t>
            </w:r>
          </w:p>
        </w:tc>
        <w:tc>
          <w:tcPr>
            <w:tcW w:w="1526" w:type="dxa"/>
          </w:tcPr>
          <w:p w14:paraId="538376EE" w14:textId="65EBD331" w:rsidR="00450CA4" w:rsidRDefault="00464156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24/03/2025</w:t>
            </w:r>
          </w:p>
        </w:tc>
        <w:tc>
          <w:tcPr>
            <w:tcW w:w="1526" w:type="dxa"/>
          </w:tcPr>
          <w:p w14:paraId="75767ACC" w14:textId="2E0288B9" w:rsidR="00450CA4" w:rsidRDefault="00464156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25/03/2025</w:t>
            </w:r>
          </w:p>
        </w:tc>
      </w:tr>
    </w:tbl>
    <w:p w14:paraId="1716E84D" w14:textId="77777777" w:rsidR="00450CA4" w:rsidRDefault="00450CA4" w:rsidP="00407FCE">
      <w:pPr>
        <w:spacing w:after="200"/>
        <w:rPr>
          <w:bCs/>
          <w:lang w:val="pt-BR" w:bidi="pt-BR"/>
        </w:rPr>
      </w:pPr>
    </w:p>
    <w:p w14:paraId="53FB1A40" w14:textId="77777777" w:rsidR="00407FCE" w:rsidRDefault="00407FCE" w:rsidP="00407FCE">
      <w:pPr>
        <w:spacing w:after="200"/>
        <w:rPr>
          <w:bCs/>
          <w:lang w:val="pt-BR" w:bidi="pt-BR"/>
        </w:rPr>
      </w:pPr>
      <w:r>
        <w:rPr>
          <w:bCs/>
          <w:lang w:val="pt-BR" w:bidi="pt-BR"/>
        </w:rPr>
        <w:t xml:space="preserve">3.1.2. </w:t>
      </w:r>
      <w:r w:rsidRPr="00407FCE">
        <w:rPr>
          <w:bCs/>
          <w:lang w:val="pt-BR" w:bidi="pt-BR"/>
        </w:rPr>
        <w:t>Hospital Universitário de Lagarto (HUL-UFS)</w:t>
      </w:r>
    </w:p>
    <w:tbl>
      <w:tblPr>
        <w:tblStyle w:val="Tabelacomgrade"/>
        <w:tblW w:w="10349" w:type="dxa"/>
        <w:tblLook w:val="04A0" w:firstRow="1" w:lastRow="0" w:firstColumn="1" w:lastColumn="0" w:noHBand="0" w:noVBand="1"/>
      </w:tblPr>
      <w:tblGrid>
        <w:gridCol w:w="1178"/>
        <w:gridCol w:w="1340"/>
        <w:gridCol w:w="1250"/>
        <w:gridCol w:w="1210"/>
        <w:gridCol w:w="1685"/>
        <w:gridCol w:w="854"/>
        <w:gridCol w:w="1568"/>
        <w:gridCol w:w="1568"/>
      </w:tblGrid>
      <w:tr w:rsidR="00464156" w14:paraId="7A6A31CA" w14:textId="77777777" w:rsidTr="00505144">
        <w:trPr>
          <w:trHeight w:val="2215"/>
        </w:trPr>
        <w:tc>
          <w:tcPr>
            <w:tcW w:w="1133" w:type="dxa"/>
          </w:tcPr>
          <w:p w14:paraId="57A70381" w14:textId="77777777" w:rsidR="00C74910" w:rsidRPr="00505144" w:rsidRDefault="00C74910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Nome do Hospital</w:t>
            </w:r>
          </w:p>
        </w:tc>
        <w:tc>
          <w:tcPr>
            <w:tcW w:w="1297" w:type="dxa"/>
          </w:tcPr>
          <w:p w14:paraId="3D3E51C4" w14:textId="77777777" w:rsidR="00C74910" w:rsidRPr="00505144" w:rsidRDefault="00C74910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Ano Fundação</w:t>
            </w:r>
          </w:p>
        </w:tc>
        <w:tc>
          <w:tcPr>
            <w:tcW w:w="1208" w:type="dxa"/>
          </w:tcPr>
          <w:p w14:paraId="1AD3A73E" w14:textId="77777777" w:rsidR="00C74910" w:rsidRPr="00505144" w:rsidRDefault="00C74910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Ano Cadastro CNES</w:t>
            </w:r>
          </w:p>
        </w:tc>
        <w:tc>
          <w:tcPr>
            <w:tcW w:w="1188" w:type="dxa"/>
          </w:tcPr>
          <w:p w14:paraId="44C3C399" w14:textId="77777777" w:rsidR="00C74910" w:rsidRPr="00505144" w:rsidRDefault="00C74910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N° CNES</w:t>
            </w:r>
          </w:p>
        </w:tc>
        <w:tc>
          <w:tcPr>
            <w:tcW w:w="1609" w:type="dxa"/>
          </w:tcPr>
          <w:p w14:paraId="2533A8C3" w14:textId="77777777" w:rsidR="00C74910" w:rsidRPr="00505144" w:rsidRDefault="00C74910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Número de Profissionais cadastrados</w:t>
            </w:r>
          </w:p>
        </w:tc>
        <w:tc>
          <w:tcPr>
            <w:tcW w:w="842" w:type="dxa"/>
          </w:tcPr>
          <w:p w14:paraId="49DE150F" w14:textId="428F638C" w:rsidR="00C74910" w:rsidRPr="00505144" w:rsidRDefault="0050514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Tot</w:t>
            </w:r>
            <w:r w:rsidRPr="00505144">
              <w:rPr>
                <w:bCs/>
                <w:lang w:val="pt-BR" w:bidi="pt-BR"/>
              </w:rPr>
              <w:t>al de leitos</w:t>
            </w:r>
          </w:p>
        </w:tc>
        <w:tc>
          <w:tcPr>
            <w:tcW w:w="1536" w:type="dxa"/>
          </w:tcPr>
          <w:p w14:paraId="67DAC095" w14:textId="77777777" w:rsidR="00C74910" w:rsidRPr="00505144" w:rsidRDefault="00C74910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Última atualização base local</w:t>
            </w:r>
          </w:p>
        </w:tc>
        <w:tc>
          <w:tcPr>
            <w:tcW w:w="1536" w:type="dxa"/>
          </w:tcPr>
          <w:p w14:paraId="4E1AEFB1" w14:textId="77777777" w:rsidR="00C74910" w:rsidRPr="00505144" w:rsidRDefault="00C74910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Última atualização Nacional</w:t>
            </w:r>
          </w:p>
        </w:tc>
      </w:tr>
      <w:tr w:rsidR="00464156" w14:paraId="0D813C67" w14:textId="77777777" w:rsidTr="00505144">
        <w:trPr>
          <w:trHeight w:val="765"/>
        </w:trPr>
        <w:tc>
          <w:tcPr>
            <w:tcW w:w="1133" w:type="dxa"/>
          </w:tcPr>
          <w:p w14:paraId="57050014" w14:textId="004A2E93" w:rsidR="00C74910" w:rsidRPr="00450CA4" w:rsidRDefault="00C74910" w:rsidP="007A24B9">
            <w:pPr>
              <w:spacing w:after="200"/>
              <w:jc w:val="both"/>
              <w:rPr>
                <w:b w:val="0"/>
                <w:bCs/>
                <w:lang w:bidi="pt-BR"/>
              </w:rPr>
            </w:pPr>
            <w:r>
              <w:rPr>
                <w:b w:val="0"/>
                <w:bCs/>
                <w:lang w:bidi="pt-BR"/>
              </w:rPr>
              <w:t>HUL - UFS</w:t>
            </w:r>
          </w:p>
        </w:tc>
        <w:tc>
          <w:tcPr>
            <w:tcW w:w="1297" w:type="dxa"/>
          </w:tcPr>
          <w:p w14:paraId="75E0D61B" w14:textId="631AB8C0" w:rsidR="00C74910" w:rsidRPr="00FC6D73" w:rsidRDefault="00FC6D73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FC6D73">
              <w:rPr>
                <w:b w:val="0"/>
                <w:lang w:bidi="pt-BR"/>
              </w:rPr>
              <w:t>2010</w:t>
            </w:r>
          </w:p>
        </w:tc>
        <w:tc>
          <w:tcPr>
            <w:tcW w:w="1208" w:type="dxa"/>
          </w:tcPr>
          <w:p w14:paraId="4D82B7A7" w14:textId="3EF93D18" w:rsidR="00C74910" w:rsidRDefault="00FC6D73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FC6D73">
              <w:rPr>
                <w:b w:val="0"/>
                <w:lang w:val="pt-BR" w:bidi="pt-BR"/>
              </w:rPr>
              <w:t>2010</w:t>
            </w:r>
          </w:p>
        </w:tc>
        <w:tc>
          <w:tcPr>
            <w:tcW w:w="1188" w:type="dxa"/>
          </w:tcPr>
          <w:p w14:paraId="2ACC6699" w14:textId="5D379CDD" w:rsidR="00C74910" w:rsidRDefault="00FC6D73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FC6D73">
              <w:rPr>
                <w:b w:val="0"/>
                <w:lang w:val="pt-BR" w:bidi="pt-BR"/>
              </w:rPr>
              <w:t>6568343</w:t>
            </w:r>
          </w:p>
        </w:tc>
        <w:tc>
          <w:tcPr>
            <w:tcW w:w="1609" w:type="dxa"/>
          </w:tcPr>
          <w:p w14:paraId="7E88C8C1" w14:textId="38E1DC30" w:rsidR="00C74910" w:rsidRDefault="00FC6D73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FC6D73">
              <w:rPr>
                <w:b w:val="0"/>
                <w:lang w:val="pt-BR" w:bidi="pt-BR"/>
              </w:rPr>
              <w:t>1070</w:t>
            </w:r>
          </w:p>
        </w:tc>
        <w:tc>
          <w:tcPr>
            <w:tcW w:w="842" w:type="dxa"/>
          </w:tcPr>
          <w:p w14:paraId="608A97C3" w14:textId="42BBD3D6" w:rsidR="00C74910" w:rsidRDefault="00505144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505144">
              <w:rPr>
                <w:b w:val="0"/>
                <w:lang w:val="pt-BR" w:bidi="pt-BR"/>
              </w:rPr>
              <w:t>137</w:t>
            </w:r>
          </w:p>
        </w:tc>
        <w:tc>
          <w:tcPr>
            <w:tcW w:w="1536" w:type="dxa"/>
          </w:tcPr>
          <w:p w14:paraId="3FECF339" w14:textId="681DAA9F" w:rsidR="00C74910" w:rsidRDefault="00FC6D73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FC6D73">
              <w:rPr>
                <w:b w:val="0"/>
                <w:lang w:val="pt-BR" w:bidi="pt-BR"/>
              </w:rPr>
              <w:t>18/03/2025</w:t>
            </w:r>
          </w:p>
        </w:tc>
        <w:tc>
          <w:tcPr>
            <w:tcW w:w="1536" w:type="dxa"/>
          </w:tcPr>
          <w:p w14:paraId="003BB451" w14:textId="0CCA718E" w:rsidR="00C74910" w:rsidRDefault="00FC6D73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FC6D73">
              <w:rPr>
                <w:b w:val="0"/>
                <w:lang w:val="pt-BR" w:bidi="pt-BR"/>
              </w:rPr>
              <w:t>19/03/2025</w:t>
            </w:r>
          </w:p>
        </w:tc>
      </w:tr>
    </w:tbl>
    <w:p w14:paraId="6827BDBE" w14:textId="77777777" w:rsidR="00C74910" w:rsidRDefault="00C74910" w:rsidP="00407FCE">
      <w:pPr>
        <w:spacing w:after="200"/>
        <w:rPr>
          <w:bCs/>
          <w:lang w:val="pt-BR" w:bidi="pt-BR"/>
        </w:rPr>
      </w:pPr>
    </w:p>
    <w:p w14:paraId="632AE928" w14:textId="77777777" w:rsidR="00407FCE" w:rsidRDefault="00407FCE" w:rsidP="00407FCE">
      <w:pPr>
        <w:spacing w:after="200"/>
        <w:rPr>
          <w:bCs/>
          <w:lang w:val="pt-BR" w:bidi="pt-BR"/>
        </w:rPr>
      </w:pPr>
      <w:r>
        <w:rPr>
          <w:bCs/>
          <w:lang w:val="pt-BR" w:bidi="pt-BR"/>
        </w:rPr>
        <w:t xml:space="preserve">3.1.3. </w:t>
      </w:r>
      <w:r w:rsidRPr="00407FCE">
        <w:rPr>
          <w:bCs/>
          <w:lang w:val="pt-BR" w:bidi="pt-BR"/>
        </w:rPr>
        <w:t>Hospital Universitário de Sergipe (HU-UFS)</w:t>
      </w:r>
    </w:p>
    <w:tbl>
      <w:tblPr>
        <w:tblStyle w:val="Tabelacomgrade"/>
        <w:tblW w:w="10861" w:type="dxa"/>
        <w:tblLook w:val="04A0" w:firstRow="1" w:lastRow="0" w:firstColumn="1" w:lastColumn="0" w:noHBand="0" w:noVBand="1"/>
      </w:tblPr>
      <w:tblGrid>
        <w:gridCol w:w="1178"/>
        <w:gridCol w:w="1340"/>
        <w:gridCol w:w="1250"/>
        <w:gridCol w:w="822"/>
        <w:gridCol w:w="1685"/>
        <w:gridCol w:w="1450"/>
        <w:gridCol w:w="1568"/>
        <w:gridCol w:w="1568"/>
      </w:tblGrid>
      <w:tr w:rsidR="00F606FD" w14:paraId="68323B09" w14:textId="77777777" w:rsidTr="007A24B9">
        <w:trPr>
          <w:trHeight w:val="1786"/>
        </w:trPr>
        <w:tc>
          <w:tcPr>
            <w:tcW w:w="1168" w:type="dxa"/>
          </w:tcPr>
          <w:p w14:paraId="372B6E1A" w14:textId="77777777" w:rsidR="00F606FD" w:rsidRPr="00505144" w:rsidRDefault="00F606FD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Nome do Hospital</w:t>
            </w:r>
          </w:p>
        </w:tc>
        <w:tc>
          <w:tcPr>
            <w:tcW w:w="1339" w:type="dxa"/>
          </w:tcPr>
          <w:p w14:paraId="182BAADF" w14:textId="77777777" w:rsidR="00F606FD" w:rsidRPr="00505144" w:rsidRDefault="00F606FD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Ano Fundação</w:t>
            </w:r>
          </w:p>
        </w:tc>
        <w:tc>
          <w:tcPr>
            <w:tcW w:w="1247" w:type="dxa"/>
          </w:tcPr>
          <w:p w14:paraId="5E46F52B" w14:textId="77777777" w:rsidR="00F606FD" w:rsidRPr="00505144" w:rsidRDefault="00F606FD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Ano Cadastro CNES</w:t>
            </w:r>
          </w:p>
        </w:tc>
        <w:tc>
          <w:tcPr>
            <w:tcW w:w="823" w:type="dxa"/>
          </w:tcPr>
          <w:p w14:paraId="63384963" w14:textId="77777777" w:rsidR="00F606FD" w:rsidRPr="00505144" w:rsidRDefault="00F606FD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N° CNES</w:t>
            </w:r>
          </w:p>
        </w:tc>
        <w:tc>
          <w:tcPr>
            <w:tcW w:w="1664" w:type="dxa"/>
          </w:tcPr>
          <w:p w14:paraId="016441D8" w14:textId="07E5DB41" w:rsidR="00F606FD" w:rsidRPr="00505144" w:rsidRDefault="00F606FD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Número de Profissionais</w:t>
            </w:r>
            <w:r w:rsidR="009C02C0" w:rsidRPr="00505144">
              <w:rPr>
                <w:bCs/>
                <w:lang w:val="pt-BR" w:bidi="pt-BR"/>
              </w:rPr>
              <w:t xml:space="preserve"> cadastrados</w:t>
            </w:r>
          </w:p>
        </w:tc>
        <w:tc>
          <w:tcPr>
            <w:tcW w:w="1582" w:type="dxa"/>
          </w:tcPr>
          <w:p w14:paraId="7E3EBE00" w14:textId="41C46E81" w:rsidR="00F606FD" w:rsidRPr="00505144" w:rsidRDefault="0050514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Tot</w:t>
            </w:r>
            <w:r w:rsidRPr="00505144">
              <w:rPr>
                <w:bCs/>
                <w:lang w:val="pt-BR" w:bidi="pt-BR"/>
              </w:rPr>
              <w:t>al de leitos</w:t>
            </w:r>
          </w:p>
        </w:tc>
        <w:tc>
          <w:tcPr>
            <w:tcW w:w="1519" w:type="dxa"/>
          </w:tcPr>
          <w:p w14:paraId="480C1198" w14:textId="77777777" w:rsidR="00F606FD" w:rsidRPr="00505144" w:rsidRDefault="00F606FD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Última atualização base local</w:t>
            </w:r>
          </w:p>
        </w:tc>
        <w:tc>
          <w:tcPr>
            <w:tcW w:w="1519" w:type="dxa"/>
          </w:tcPr>
          <w:p w14:paraId="120BC286" w14:textId="77777777" w:rsidR="00F606FD" w:rsidRPr="00505144" w:rsidRDefault="00F606FD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Última atualização Nacional</w:t>
            </w:r>
          </w:p>
        </w:tc>
      </w:tr>
      <w:tr w:rsidR="00F606FD" w14:paraId="2BC42DD7" w14:textId="77777777" w:rsidTr="007A24B9">
        <w:trPr>
          <w:trHeight w:val="618"/>
        </w:trPr>
        <w:tc>
          <w:tcPr>
            <w:tcW w:w="1168" w:type="dxa"/>
          </w:tcPr>
          <w:p w14:paraId="6A0FB67D" w14:textId="44DDB61F" w:rsidR="00F606FD" w:rsidRPr="00464156" w:rsidRDefault="00F606FD" w:rsidP="007A24B9">
            <w:pPr>
              <w:spacing w:after="200"/>
              <w:jc w:val="both"/>
              <w:rPr>
                <w:b w:val="0"/>
                <w:lang w:bidi="pt-BR"/>
              </w:rPr>
            </w:pPr>
            <w:r w:rsidRPr="00464156">
              <w:rPr>
                <w:b w:val="0"/>
                <w:lang w:bidi="pt-BR"/>
              </w:rPr>
              <w:t>HU - UFS</w:t>
            </w:r>
          </w:p>
        </w:tc>
        <w:tc>
          <w:tcPr>
            <w:tcW w:w="1339" w:type="dxa"/>
          </w:tcPr>
          <w:p w14:paraId="77D8BAAA" w14:textId="77777777" w:rsidR="00F606FD" w:rsidRPr="00464156" w:rsidRDefault="00F606FD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bidi="pt-BR"/>
              </w:rPr>
              <w:t>1984</w:t>
            </w:r>
          </w:p>
        </w:tc>
        <w:tc>
          <w:tcPr>
            <w:tcW w:w="1247" w:type="dxa"/>
          </w:tcPr>
          <w:p w14:paraId="507E031E" w14:textId="77777777" w:rsidR="00F606FD" w:rsidRPr="00464156" w:rsidRDefault="00F606FD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2003</w:t>
            </w:r>
          </w:p>
        </w:tc>
        <w:tc>
          <w:tcPr>
            <w:tcW w:w="823" w:type="dxa"/>
          </w:tcPr>
          <w:p w14:paraId="0D4A7D61" w14:textId="14618400" w:rsidR="00F606FD" w:rsidRPr="00464156" w:rsidRDefault="00F606FD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2534</w:t>
            </w:r>
          </w:p>
        </w:tc>
        <w:tc>
          <w:tcPr>
            <w:tcW w:w="1664" w:type="dxa"/>
          </w:tcPr>
          <w:p w14:paraId="7DB89FCB" w14:textId="2E0992DC" w:rsidR="00F606FD" w:rsidRPr="00464156" w:rsidRDefault="009C02C0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2282</w:t>
            </w:r>
          </w:p>
        </w:tc>
        <w:tc>
          <w:tcPr>
            <w:tcW w:w="1582" w:type="dxa"/>
          </w:tcPr>
          <w:p w14:paraId="2ED7195F" w14:textId="2B89F95F" w:rsidR="00F606FD" w:rsidRPr="00464156" w:rsidRDefault="000E6543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0E6543">
              <w:rPr>
                <w:b w:val="0"/>
                <w:lang w:val="pt-BR" w:bidi="pt-BR"/>
              </w:rPr>
              <w:t>171</w:t>
            </w:r>
          </w:p>
        </w:tc>
        <w:tc>
          <w:tcPr>
            <w:tcW w:w="1519" w:type="dxa"/>
          </w:tcPr>
          <w:p w14:paraId="0CF51746" w14:textId="106E4C27" w:rsidR="00F606FD" w:rsidRPr="00464156" w:rsidRDefault="00C74910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06/01/2025</w:t>
            </w:r>
          </w:p>
        </w:tc>
        <w:tc>
          <w:tcPr>
            <w:tcW w:w="1519" w:type="dxa"/>
          </w:tcPr>
          <w:p w14:paraId="318A9007" w14:textId="6E70D203" w:rsidR="00F606FD" w:rsidRPr="00464156" w:rsidRDefault="00C74910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07/01/2025</w:t>
            </w:r>
          </w:p>
        </w:tc>
      </w:tr>
    </w:tbl>
    <w:p w14:paraId="383A7F1E" w14:textId="77777777" w:rsidR="00F606FD" w:rsidRDefault="00F606FD" w:rsidP="00407FCE">
      <w:pPr>
        <w:spacing w:after="200"/>
        <w:rPr>
          <w:bCs/>
          <w:lang w:val="pt-BR" w:bidi="pt-BR"/>
        </w:rPr>
      </w:pPr>
    </w:p>
    <w:p w14:paraId="003F908E" w14:textId="77777777" w:rsidR="00407FCE" w:rsidRDefault="00407FCE" w:rsidP="00407FCE">
      <w:pPr>
        <w:spacing w:after="200"/>
        <w:rPr>
          <w:bCs/>
          <w:lang w:val="pt-BR" w:bidi="pt-BR"/>
        </w:rPr>
      </w:pPr>
      <w:r>
        <w:rPr>
          <w:bCs/>
          <w:lang w:val="pt-BR" w:bidi="pt-BR"/>
        </w:rPr>
        <w:lastRenderedPageBreak/>
        <w:t xml:space="preserve">3.1.4. </w:t>
      </w:r>
      <w:r w:rsidRPr="00407FCE">
        <w:rPr>
          <w:bCs/>
          <w:lang w:val="pt-BR" w:bidi="pt-BR"/>
        </w:rPr>
        <w:t>Hospital Regional de Nossa Senhora da Glória</w:t>
      </w:r>
    </w:p>
    <w:tbl>
      <w:tblPr>
        <w:tblStyle w:val="Tabelacomgrade"/>
        <w:tblW w:w="8755" w:type="dxa"/>
        <w:tblLook w:val="04A0" w:firstRow="1" w:lastRow="0" w:firstColumn="1" w:lastColumn="0" w:noHBand="0" w:noVBand="1"/>
      </w:tblPr>
      <w:tblGrid>
        <w:gridCol w:w="1288"/>
        <w:gridCol w:w="1236"/>
        <w:gridCol w:w="1154"/>
        <w:gridCol w:w="1118"/>
        <w:gridCol w:w="1549"/>
        <w:gridCol w:w="795"/>
        <w:gridCol w:w="1442"/>
        <w:gridCol w:w="1442"/>
      </w:tblGrid>
      <w:tr w:rsidR="00596D40" w:rsidRPr="00464156" w14:paraId="0DEBAD74" w14:textId="77777777" w:rsidTr="00596D40">
        <w:trPr>
          <w:trHeight w:val="1384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44FC3" w14:textId="77777777" w:rsidR="00464156" w:rsidRPr="00464156" w:rsidRDefault="00464156" w:rsidP="00464156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Nome do Hospital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4C7DB" w14:textId="77777777" w:rsidR="00464156" w:rsidRPr="00464156" w:rsidRDefault="00464156" w:rsidP="00464156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Ano Fundação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3D222" w14:textId="77777777" w:rsidR="00464156" w:rsidRPr="00464156" w:rsidRDefault="00464156" w:rsidP="00464156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Ano Cadastro CNES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13753" w14:textId="77777777" w:rsidR="00464156" w:rsidRPr="00464156" w:rsidRDefault="00464156" w:rsidP="00464156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N° CNES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41DE1" w14:textId="77777777" w:rsidR="00464156" w:rsidRPr="00464156" w:rsidRDefault="00464156" w:rsidP="00464156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Número de Profissionais cadastrados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B1974" w14:textId="5C691CF3" w:rsidR="00464156" w:rsidRPr="00464156" w:rsidRDefault="00505144" w:rsidP="00464156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Tot</w:t>
            </w:r>
            <w:r>
              <w:rPr>
                <w:bCs/>
                <w:lang w:val="pt-BR" w:bidi="pt-BR"/>
              </w:rPr>
              <w:t>al de leitos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C5361" w14:textId="77777777" w:rsidR="00464156" w:rsidRPr="00464156" w:rsidRDefault="00464156" w:rsidP="00464156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Última atualização base local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77AB9" w14:textId="77777777" w:rsidR="00464156" w:rsidRPr="00464156" w:rsidRDefault="00464156" w:rsidP="00464156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Última atualização Nacional</w:t>
            </w:r>
          </w:p>
        </w:tc>
      </w:tr>
      <w:tr w:rsidR="00596D40" w:rsidRPr="00464156" w14:paraId="7F22C8FF" w14:textId="77777777" w:rsidTr="00596D40">
        <w:trPr>
          <w:trHeight w:val="478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9EEFE" w14:textId="2D592577" w:rsidR="00464156" w:rsidRPr="00464156" w:rsidRDefault="00596D40" w:rsidP="00464156">
            <w:pPr>
              <w:spacing w:after="200" w:line="276" w:lineRule="auto"/>
              <w:rPr>
                <w:b w:val="0"/>
                <w:lang w:bidi="pt-BR"/>
              </w:rPr>
            </w:pPr>
            <w:r w:rsidRPr="00596D40">
              <w:rPr>
                <w:b w:val="0"/>
                <w:lang w:bidi="pt-BR"/>
              </w:rPr>
              <w:t>HOSPITAL REGIONAL GOV JOAO ALVES FILHO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2546C" w14:textId="77777777" w:rsidR="00464156" w:rsidRPr="00464156" w:rsidRDefault="00464156" w:rsidP="00464156">
            <w:pPr>
              <w:spacing w:after="200" w:line="276" w:lineRule="auto"/>
              <w:rPr>
                <w:b w:val="0"/>
                <w:lang w:val="pt-BR" w:bidi="pt-BR"/>
              </w:rPr>
            </w:pPr>
            <w:r w:rsidRPr="00464156">
              <w:rPr>
                <w:b w:val="0"/>
                <w:lang w:bidi="pt-BR"/>
              </w:rPr>
              <w:t>1984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D9E62" w14:textId="5853B74B" w:rsidR="00464156" w:rsidRPr="00464156" w:rsidRDefault="00596D40" w:rsidP="00464156">
            <w:pPr>
              <w:spacing w:after="200" w:line="276" w:lineRule="auto"/>
              <w:rPr>
                <w:b w:val="0"/>
                <w:lang w:val="pt-BR" w:bidi="pt-BR"/>
              </w:rPr>
            </w:pPr>
            <w:r w:rsidRPr="00596D40">
              <w:rPr>
                <w:b w:val="0"/>
                <w:lang w:val="pt-BR" w:bidi="pt-BR"/>
              </w:rPr>
              <w:t>2001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1E5D9" w14:textId="58229FB6" w:rsidR="00464156" w:rsidRPr="00464156" w:rsidRDefault="00596D40" w:rsidP="00464156">
            <w:pPr>
              <w:spacing w:after="200" w:line="276" w:lineRule="auto"/>
              <w:rPr>
                <w:b w:val="0"/>
                <w:lang w:val="pt-BR" w:bidi="pt-BR"/>
              </w:rPr>
            </w:pPr>
            <w:r w:rsidRPr="00596D40">
              <w:rPr>
                <w:b w:val="0"/>
                <w:lang w:val="pt-BR" w:bidi="pt-BR"/>
              </w:rPr>
              <w:t>2421542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BA446" w14:textId="1D1C23A1" w:rsidR="00464156" w:rsidRPr="00464156" w:rsidRDefault="00596D40" w:rsidP="00464156">
            <w:pPr>
              <w:spacing w:after="200" w:line="276" w:lineRule="auto"/>
              <w:rPr>
                <w:b w:val="0"/>
                <w:lang w:val="pt-BR" w:bidi="pt-BR"/>
              </w:rPr>
            </w:pPr>
            <w:r w:rsidRPr="00596D40">
              <w:rPr>
                <w:b w:val="0"/>
                <w:lang w:val="pt-BR" w:bidi="pt-BR"/>
              </w:rPr>
              <w:t>511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A07BD" w14:textId="586D05E3" w:rsidR="00464156" w:rsidRPr="00464156" w:rsidRDefault="000E6543" w:rsidP="00464156">
            <w:pPr>
              <w:spacing w:after="200" w:line="276" w:lineRule="auto"/>
              <w:rPr>
                <w:b w:val="0"/>
                <w:lang w:val="pt-BR" w:bidi="pt-BR"/>
              </w:rPr>
            </w:pPr>
            <w:r w:rsidRPr="000E6543">
              <w:rPr>
                <w:b w:val="0"/>
                <w:lang w:val="pt-BR" w:bidi="pt-BR"/>
              </w:rPr>
              <w:t>72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7D698" w14:textId="77777777" w:rsidR="00464156" w:rsidRPr="00464156" w:rsidRDefault="00464156" w:rsidP="00464156">
            <w:pPr>
              <w:spacing w:after="200" w:line="276" w:lineRule="auto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06/01/2025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06581" w14:textId="77777777" w:rsidR="00464156" w:rsidRPr="00464156" w:rsidRDefault="00464156" w:rsidP="00464156">
            <w:pPr>
              <w:spacing w:after="200" w:line="276" w:lineRule="auto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07/01/2025</w:t>
            </w:r>
          </w:p>
        </w:tc>
      </w:tr>
    </w:tbl>
    <w:p w14:paraId="492CF2B9" w14:textId="77777777" w:rsidR="00464156" w:rsidRDefault="00464156" w:rsidP="00407FCE">
      <w:pPr>
        <w:spacing w:after="200"/>
        <w:rPr>
          <w:bCs/>
          <w:lang w:val="pt-BR" w:bidi="pt-BR"/>
        </w:rPr>
      </w:pPr>
    </w:p>
    <w:p w14:paraId="21995614" w14:textId="77777777" w:rsidR="00407FCE" w:rsidRDefault="00407FCE" w:rsidP="00407FCE">
      <w:pPr>
        <w:spacing w:after="200"/>
        <w:rPr>
          <w:bCs/>
          <w:lang w:val="pt-BR" w:bidi="pt-BR"/>
        </w:rPr>
      </w:pPr>
      <w:r>
        <w:rPr>
          <w:bCs/>
          <w:lang w:val="pt-BR" w:bidi="pt-BR"/>
        </w:rPr>
        <w:t xml:space="preserve">3.1.5. </w:t>
      </w:r>
      <w:r w:rsidRPr="00407FCE">
        <w:rPr>
          <w:bCs/>
          <w:lang w:val="pt-BR" w:bidi="pt-BR"/>
        </w:rPr>
        <w:t>Hospital Primavera</w:t>
      </w:r>
    </w:p>
    <w:tbl>
      <w:tblPr>
        <w:tblStyle w:val="Tabelacomgrade"/>
        <w:tblW w:w="8755" w:type="dxa"/>
        <w:tblLook w:val="04A0" w:firstRow="1" w:lastRow="0" w:firstColumn="1" w:lastColumn="0" w:noHBand="0" w:noVBand="1"/>
      </w:tblPr>
      <w:tblGrid>
        <w:gridCol w:w="1272"/>
        <w:gridCol w:w="1238"/>
        <w:gridCol w:w="1156"/>
        <w:gridCol w:w="1120"/>
        <w:gridCol w:w="1552"/>
        <w:gridCol w:w="796"/>
        <w:gridCol w:w="1445"/>
        <w:gridCol w:w="1445"/>
      </w:tblGrid>
      <w:tr w:rsidR="00596D40" w:rsidRPr="00464156" w14:paraId="17C4853D" w14:textId="77777777" w:rsidTr="006732B0">
        <w:trPr>
          <w:trHeight w:val="1384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109DF" w14:textId="77777777" w:rsidR="00596D40" w:rsidRPr="00464156" w:rsidRDefault="00596D40" w:rsidP="006732B0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Nome do Hospital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48BB9" w14:textId="77777777" w:rsidR="00596D40" w:rsidRPr="00464156" w:rsidRDefault="00596D40" w:rsidP="006732B0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Ano Fundação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11EA2" w14:textId="77777777" w:rsidR="00596D40" w:rsidRPr="00464156" w:rsidRDefault="00596D40" w:rsidP="006732B0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Ano Cadastro CNES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1124E" w14:textId="77777777" w:rsidR="00596D40" w:rsidRPr="00464156" w:rsidRDefault="00596D40" w:rsidP="006732B0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N° CNES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811EE" w14:textId="77777777" w:rsidR="00596D40" w:rsidRPr="00464156" w:rsidRDefault="00596D40" w:rsidP="006732B0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Número de Profissionais cadastrados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497E6" w14:textId="11F85477" w:rsidR="00596D40" w:rsidRPr="00464156" w:rsidRDefault="00596D40" w:rsidP="006732B0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Tot</w:t>
            </w:r>
            <w:r>
              <w:rPr>
                <w:bCs/>
                <w:lang w:val="pt-BR" w:bidi="pt-BR"/>
              </w:rPr>
              <w:t>al de leitos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4347C" w14:textId="77777777" w:rsidR="00596D40" w:rsidRPr="00464156" w:rsidRDefault="00596D40" w:rsidP="006732B0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Última atualização base local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E6279" w14:textId="77777777" w:rsidR="00596D40" w:rsidRPr="00464156" w:rsidRDefault="00596D40" w:rsidP="006732B0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Última atualização Nacional</w:t>
            </w:r>
          </w:p>
        </w:tc>
      </w:tr>
      <w:tr w:rsidR="00596D40" w:rsidRPr="00464156" w14:paraId="42111438" w14:textId="77777777" w:rsidTr="006732B0">
        <w:trPr>
          <w:trHeight w:val="478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8415C" w14:textId="3665A7A0" w:rsidR="00596D40" w:rsidRPr="00464156" w:rsidRDefault="00596D40" w:rsidP="006732B0">
            <w:pPr>
              <w:spacing w:after="200" w:line="276" w:lineRule="auto"/>
              <w:rPr>
                <w:b w:val="0"/>
                <w:lang w:bidi="pt-BR"/>
              </w:rPr>
            </w:pPr>
            <w:r>
              <w:rPr>
                <w:b w:val="0"/>
                <w:lang w:bidi="pt-BR"/>
              </w:rPr>
              <w:t>Hospital Primavera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05C36" w14:textId="77777777" w:rsidR="00596D40" w:rsidRPr="00464156" w:rsidRDefault="00596D40" w:rsidP="006732B0">
            <w:pPr>
              <w:spacing w:after="200" w:line="276" w:lineRule="auto"/>
              <w:rPr>
                <w:b w:val="0"/>
                <w:lang w:val="pt-BR" w:bidi="pt-BR"/>
              </w:rPr>
            </w:pPr>
            <w:r w:rsidRPr="00464156">
              <w:rPr>
                <w:b w:val="0"/>
                <w:lang w:bidi="pt-BR"/>
              </w:rPr>
              <w:t>1984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E4BC7" w14:textId="77777777" w:rsidR="00596D40" w:rsidRPr="00464156" w:rsidRDefault="00596D40" w:rsidP="006732B0">
            <w:pPr>
              <w:spacing w:after="200" w:line="276" w:lineRule="auto"/>
              <w:rPr>
                <w:b w:val="0"/>
                <w:lang w:val="pt-BR" w:bidi="pt-BR"/>
              </w:rPr>
            </w:pPr>
            <w:r w:rsidRPr="00596D40">
              <w:rPr>
                <w:b w:val="0"/>
                <w:lang w:val="pt-BR" w:bidi="pt-BR"/>
              </w:rPr>
              <w:t>2001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DC1B3" w14:textId="77777777" w:rsidR="00596D40" w:rsidRPr="00464156" w:rsidRDefault="00596D40" w:rsidP="006732B0">
            <w:pPr>
              <w:spacing w:after="200" w:line="276" w:lineRule="auto"/>
              <w:rPr>
                <w:b w:val="0"/>
                <w:lang w:val="pt-BR" w:bidi="pt-BR"/>
              </w:rPr>
            </w:pPr>
            <w:r w:rsidRPr="00596D40">
              <w:rPr>
                <w:b w:val="0"/>
                <w:lang w:val="pt-BR" w:bidi="pt-BR"/>
              </w:rPr>
              <w:t>2421542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CB08A" w14:textId="6A86D193" w:rsidR="00596D40" w:rsidRPr="00464156" w:rsidRDefault="00596D40" w:rsidP="006732B0">
            <w:pPr>
              <w:spacing w:after="200" w:line="276" w:lineRule="auto"/>
              <w:rPr>
                <w:b w:val="0"/>
                <w:lang w:val="pt-BR" w:bidi="pt-BR"/>
              </w:rPr>
            </w:pPr>
            <w:r w:rsidRPr="00596D40">
              <w:rPr>
                <w:b w:val="0"/>
                <w:lang w:val="pt-BR" w:bidi="pt-BR"/>
              </w:rPr>
              <w:t>37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D8708" w14:textId="79C86AE8" w:rsidR="00596D40" w:rsidRPr="00464156" w:rsidRDefault="00596D40" w:rsidP="006732B0">
            <w:pPr>
              <w:spacing w:after="200" w:line="276" w:lineRule="auto"/>
              <w:rPr>
                <w:b w:val="0"/>
                <w:lang w:val="pt-BR" w:bidi="pt-BR"/>
              </w:rPr>
            </w:pPr>
            <w:r w:rsidRPr="00596D40">
              <w:rPr>
                <w:b w:val="0"/>
                <w:lang w:val="pt-BR" w:bidi="pt-BR"/>
              </w:rPr>
              <w:t>340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22323" w14:textId="77777777" w:rsidR="00596D40" w:rsidRPr="00464156" w:rsidRDefault="00596D40" w:rsidP="006732B0">
            <w:pPr>
              <w:spacing w:after="200" w:line="276" w:lineRule="auto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06/01/2025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AB866" w14:textId="77777777" w:rsidR="00596D40" w:rsidRPr="00464156" w:rsidRDefault="00596D40" w:rsidP="006732B0">
            <w:pPr>
              <w:spacing w:after="200" w:line="276" w:lineRule="auto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07/01/2025</w:t>
            </w:r>
          </w:p>
        </w:tc>
      </w:tr>
    </w:tbl>
    <w:p w14:paraId="1D24FCC0" w14:textId="77777777" w:rsidR="00596D40" w:rsidRDefault="00596D40" w:rsidP="00407FCE">
      <w:pPr>
        <w:spacing w:after="200"/>
        <w:rPr>
          <w:bCs/>
          <w:lang w:val="pt-BR" w:bidi="pt-BR"/>
        </w:rPr>
      </w:pPr>
    </w:p>
    <w:p w14:paraId="7909F764" w14:textId="20435B6E" w:rsidR="00507364" w:rsidRDefault="00407FCE" w:rsidP="00817C12">
      <w:pPr>
        <w:spacing w:after="200"/>
        <w:rPr>
          <w:bCs/>
          <w:lang w:val="pt-BR" w:bidi="pt-BR"/>
        </w:rPr>
      </w:pPr>
      <w:r>
        <w:rPr>
          <w:bCs/>
          <w:lang w:val="pt-BR" w:bidi="pt-BR"/>
        </w:rPr>
        <w:t xml:space="preserve">3.1.6. </w:t>
      </w:r>
      <w:r w:rsidRPr="00407FCE">
        <w:rPr>
          <w:bCs/>
          <w:lang w:val="pt-BR" w:bidi="pt-BR"/>
        </w:rPr>
        <w:t>Maternidade Nossa Senhora de Lourdes (MNSL)</w:t>
      </w:r>
    </w:p>
    <w:p w14:paraId="41DF3107" w14:textId="77777777" w:rsidR="00B650AF" w:rsidRPr="00B650AF" w:rsidRDefault="00B650AF" w:rsidP="00817C12">
      <w:pPr>
        <w:spacing w:after="200"/>
        <w:rPr>
          <w:bCs/>
          <w:lang w:val="pt-BR" w:bidi="pt-BR"/>
        </w:rPr>
      </w:pPr>
    </w:p>
    <w:p w14:paraId="0E649F2F" w14:textId="7EE85D8B" w:rsidR="00817C12" w:rsidRPr="00817C12" w:rsidRDefault="00507364" w:rsidP="00817C12">
      <w:pPr>
        <w:spacing w:after="200"/>
        <w:rPr>
          <w:lang w:val="pt-BR" w:bidi="pt-BR"/>
        </w:rPr>
      </w:pPr>
      <w:r>
        <w:rPr>
          <w:lang w:val="pt-BR" w:bidi="pt-BR"/>
        </w:rPr>
        <w:t xml:space="preserve">4. </w:t>
      </w:r>
      <w:r w:rsidR="00817C12" w:rsidRPr="00817C12">
        <w:rPr>
          <w:lang w:val="pt-BR" w:bidi="pt-BR"/>
        </w:rPr>
        <w:t>Resultados</w:t>
      </w:r>
    </w:p>
    <w:p w14:paraId="453B7842" w14:textId="77777777" w:rsidR="00817C12" w:rsidRPr="00817C12" w:rsidRDefault="00507364" w:rsidP="00817C12">
      <w:pPr>
        <w:spacing w:after="200"/>
        <w:rPr>
          <w:lang w:val="pt-BR" w:bidi="pt-BR"/>
        </w:rPr>
      </w:pPr>
      <w:r>
        <w:rPr>
          <w:lang w:val="pt-BR" w:bidi="pt-BR"/>
        </w:rPr>
        <w:t>4</w:t>
      </w:r>
      <w:r w:rsidR="00817C12" w:rsidRPr="00817C12">
        <w:rPr>
          <w:lang w:val="pt-BR" w:bidi="pt-BR"/>
        </w:rPr>
        <w:t>.1 Aplicabilidade das Dimensões na Base AIH</w:t>
      </w:r>
    </w:p>
    <w:p w14:paraId="15815FEF" w14:textId="77777777" w:rsidR="00817C12" w:rsidRDefault="00A75BF4" w:rsidP="00A75BF4">
      <w:p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A T</w:t>
      </w:r>
      <w:r w:rsidR="00817C12" w:rsidRPr="00A75BF4">
        <w:rPr>
          <w:b w:val="0"/>
          <w:lang w:val="pt-BR" w:bidi="pt-BR"/>
        </w:rPr>
        <w:t xml:space="preserve">abela </w:t>
      </w:r>
      <w:r>
        <w:rPr>
          <w:b w:val="0"/>
          <w:lang w:val="pt-BR" w:bidi="pt-BR"/>
        </w:rPr>
        <w:t>1</w:t>
      </w:r>
      <w:r w:rsidR="00817C12" w:rsidRPr="00A75BF4">
        <w:rPr>
          <w:b w:val="0"/>
          <w:lang w:val="pt-BR" w:bidi="pt-BR"/>
        </w:rPr>
        <w:t xml:space="preserve"> apresenta quais dimensões foram consideradas aplicáveis ou</w:t>
      </w:r>
      <w:r>
        <w:rPr>
          <w:b w:val="0"/>
          <w:lang w:val="pt-BR" w:bidi="pt-BR"/>
        </w:rPr>
        <w:t xml:space="preserve"> não na base de dados analisada.</w:t>
      </w:r>
    </w:p>
    <w:p w14:paraId="1F4A1324" w14:textId="77777777" w:rsidR="00507364" w:rsidRPr="00A75BF4" w:rsidRDefault="00A75BF4" w:rsidP="00A75BF4">
      <w:p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lastRenderedPageBreak/>
        <w:t>Tabela 1 – Dimensões aplicáveis e fórmulas utilizadas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0"/>
        <w:gridCol w:w="1180"/>
        <w:gridCol w:w="1180"/>
        <w:gridCol w:w="1692"/>
        <w:gridCol w:w="3261"/>
      </w:tblGrid>
      <w:tr w:rsidR="00507364" w:rsidRPr="00507364" w14:paraId="011DF71E" w14:textId="77777777" w:rsidTr="00507364">
        <w:trPr>
          <w:trHeight w:val="600"/>
        </w:trPr>
        <w:tc>
          <w:tcPr>
            <w:tcW w:w="2180" w:type="dxa"/>
            <w:noWrap/>
            <w:hideMark/>
          </w:tcPr>
          <w:p w14:paraId="77CD1235" w14:textId="77777777" w:rsidR="00507364" w:rsidRPr="00507364" w:rsidRDefault="00507364" w:rsidP="00507364">
            <w:pPr>
              <w:spacing w:after="200"/>
              <w:jc w:val="both"/>
              <w:rPr>
                <w:bCs/>
                <w:sz w:val="22"/>
                <w:lang w:bidi="pt-BR"/>
              </w:rPr>
            </w:pPr>
            <w:r w:rsidRPr="00507364">
              <w:rPr>
                <w:bCs/>
                <w:sz w:val="22"/>
                <w:lang w:bidi="pt-BR"/>
              </w:rPr>
              <w:t>Dimensão</w:t>
            </w:r>
          </w:p>
        </w:tc>
        <w:tc>
          <w:tcPr>
            <w:tcW w:w="1180" w:type="dxa"/>
            <w:noWrap/>
            <w:hideMark/>
          </w:tcPr>
          <w:p w14:paraId="11407C0F" w14:textId="77777777" w:rsidR="00507364" w:rsidRPr="00507364" w:rsidRDefault="00507364" w:rsidP="00507364">
            <w:pPr>
              <w:spacing w:after="200"/>
              <w:jc w:val="both"/>
              <w:rPr>
                <w:bCs/>
                <w:sz w:val="22"/>
                <w:lang w:bidi="pt-BR"/>
              </w:rPr>
            </w:pPr>
            <w:r w:rsidRPr="00507364">
              <w:rPr>
                <w:bCs/>
                <w:sz w:val="22"/>
                <w:lang w:bidi="pt-BR"/>
              </w:rPr>
              <w:t>ISO 8000</w:t>
            </w:r>
          </w:p>
        </w:tc>
        <w:tc>
          <w:tcPr>
            <w:tcW w:w="1180" w:type="dxa"/>
            <w:noWrap/>
            <w:hideMark/>
          </w:tcPr>
          <w:p w14:paraId="71E40837" w14:textId="77777777" w:rsidR="00507364" w:rsidRPr="00507364" w:rsidRDefault="00507364" w:rsidP="00507364">
            <w:pPr>
              <w:spacing w:after="200"/>
              <w:jc w:val="both"/>
              <w:rPr>
                <w:bCs/>
                <w:sz w:val="22"/>
                <w:lang w:bidi="pt-BR"/>
              </w:rPr>
            </w:pPr>
            <w:r w:rsidRPr="00507364">
              <w:rPr>
                <w:bCs/>
                <w:sz w:val="22"/>
                <w:lang w:bidi="pt-BR"/>
              </w:rPr>
              <w:t>ISO/IEC 25012</w:t>
            </w:r>
          </w:p>
        </w:tc>
        <w:tc>
          <w:tcPr>
            <w:tcW w:w="1692" w:type="dxa"/>
            <w:hideMark/>
          </w:tcPr>
          <w:p w14:paraId="541C0BBB" w14:textId="77777777" w:rsidR="00507364" w:rsidRPr="00507364" w:rsidRDefault="00507364" w:rsidP="00507364">
            <w:pPr>
              <w:spacing w:after="200"/>
              <w:jc w:val="both"/>
              <w:rPr>
                <w:bCs/>
                <w:sz w:val="22"/>
                <w:lang w:bidi="pt-BR"/>
              </w:rPr>
            </w:pPr>
            <w:r w:rsidRPr="00507364">
              <w:rPr>
                <w:bCs/>
                <w:sz w:val="22"/>
                <w:lang w:bidi="pt-BR"/>
              </w:rPr>
              <w:t>Aplicável na Base AIH?</w:t>
            </w:r>
          </w:p>
        </w:tc>
        <w:tc>
          <w:tcPr>
            <w:tcW w:w="3261" w:type="dxa"/>
            <w:noWrap/>
            <w:hideMark/>
          </w:tcPr>
          <w:p w14:paraId="52FAF88C" w14:textId="77777777" w:rsidR="00507364" w:rsidRPr="00507364" w:rsidRDefault="00507364" w:rsidP="00507364">
            <w:pPr>
              <w:spacing w:after="200"/>
              <w:jc w:val="both"/>
              <w:rPr>
                <w:bCs/>
                <w:sz w:val="22"/>
                <w:lang w:bidi="pt-BR"/>
              </w:rPr>
            </w:pPr>
            <w:r w:rsidRPr="00507364">
              <w:rPr>
                <w:bCs/>
                <w:sz w:val="22"/>
                <w:lang w:bidi="pt-BR"/>
              </w:rPr>
              <w:t>Fórmula utilizada</w:t>
            </w:r>
          </w:p>
        </w:tc>
      </w:tr>
      <w:tr w:rsidR="00507364" w:rsidRPr="00507364" w14:paraId="053C416E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759DEEB8" w14:textId="77777777" w:rsidR="00507364" w:rsidRPr="00507364" w:rsidRDefault="00507364" w:rsidP="00507364">
            <w:pPr>
              <w:spacing w:after="200"/>
              <w:jc w:val="both"/>
              <w:rPr>
                <w:b w:val="0"/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Completude</w:t>
            </w:r>
          </w:p>
        </w:tc>
        <w:tc>
          <w:tcPr>
            <w:tcW w:w="1180" w:type="dxa"/>
            <w:noWrap/>
            <w:hideMark/>
          </w:tcPr>
          <w:p w14:paraId="46DC0B38" w14:textId="415CCD3F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9E1087">
              <w:rPr>
                <w:sz w:val="22"/>
                <w:lang w:bidi="pt-BR"/>
              </w:rPr>
              <w:t>X</w:t>
            </w:r>
          </w:p>
        </w:tc>
        <w:tc>
          <w:tcPr>
            <w:tcW w:w="1180" w:type="dxa"/>
            <w:noWrap/>
            <w:hideMark/>
          </w:tcPr>
          <w:p w14:paraId="02A74AD3" w14:textId="203AB4E4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9E1087">
              <w:rPr>
                <w:sz w:val="22"/>
                <w:lang w:bidi="pt-BR"/>
              </w:rPr>
              <w:t>X</w:t>
            </w:r>
          </w:p>
        </w:tc>
        <w:tc>
          <w:tcPr>
            <w:tcW w:w="1692" w:type="dxa"/>
            <w:noWrap/>
            <w:hideMark/>
          </w:tcPr>
          <w:p w14:paraId="66EE2E35" w14:textId="097CD551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5E6575">
              <w:rPr>
                <w:sz w:val="22"/>
                <w:lang w:bidi="pt-BR"/>
              </w:rPr>
              <w:t>SIM</w:t>
            </w:r>
          </w:p>
        </w:tc>
        <w:tc>
          <w:tcPr>
            <w:tcW w:w="3261" w:type="dxa"/>
            <w:noWrap/>
            <w:hideMark/>
          </w:tcPr>
          <w:p w14:paraId="5A6F91E1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5CD251C6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73A6C085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Consistência</w:t>
            </w:r>
          </w:p>
        </w:tc>
        <w:tc>
          <w:tcPr>
            <w:tcW w:w="1180" w:type="dxa"/>
            <w:noWrap/>
            <w:hideMark/>
          </w:tcPr>
          <w:p w14:paraId="5F34AAEC" w14:textId="738A57DA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9E1087">
              <w:rPr>
                <w:sz w:val="22"/>
                <w:lang w:bidi="pt-BR"/>
              </w:rPr>
              <w:t>X</w:t>
            </w:r>
          </w:p>
        </w:tc>
        <w:tc>
          <w:tcPr>
            <w:tcW w:w="1180" w:type="dxa"/>
            <w:noWrap/>
            <w:hideMark/>
          </w:tcPr>
          <w:p w14:paraId="028DFC46" w14:textId="794E0683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9E1087">
              <w:rPr>
                <w:sz w:val="22"/>
                <w:lang w:bidi="pt-BR"/>
              </w:rPr>
              <w:t>X</w:t>
            </w:r>
          </w:p>
        </w:tc>
        <w:tc>
          <w:tcPr>
            <w:tcW w:w="1692" w:type="dxa"/>
            <w:noWrap/>
            <w:hideMark/>
          </w:tcPr>
          <w:p w14:paraId="1C13C96C" w14:textId="489FF9F5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5E6575">
              <w:rPr>
                <w:sz w:val="22"/>
                <w:lang w:bidi="pt-BR"/>
              </w:rPr>
              <w:t>SIM</w:t>
            </w:r>
          </w:p>
        </w:tc>
        <w:tc>
          <w:tcPr>
            <w:tcW w:w="3261" w:type="dxa"/>
            <w:noWrap/>
            <w:hideMark/>
          </w:tcPr>
          <w:p w14:paraId="3E22EC5C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00FCA9FE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0B97F64B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Precisão</w:t>
            </w:r>
          </w:p>
        </w:tc>
        <w:tc>
          <w:tcPr>
            <w:tcW w:w="1180" w:type="dxa"/>
            <w:noWrap/>
            <w:hideMark/>
          </w:tcPr>
          <w:p w14:paraId="5FD05B29" w14:textId="073A61DA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9E1087">
              <w:rPr>
                <w:sz w:val="22"/>
                <w:lang w:bidi="pt-BR"/>
              </w:rPr>
              <w:t>X</w:t>
            </w:r>
          </w:p>
        </w:tc>
        <w:tc>
          <w:tcPr>
            <w:tcW w:w="1180" w:type="dxa"/>
            <w:noWrap/>
            <w:hideMark/>
          </w:tcPr>
          <w:p w14:paraId="57460B69" w14:textId="65C8A58F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9E1087">
              <w:rPr>
                <w:sz w:val="22"/>
                <w:lang w:bidi="pt-BR"/>
              </w:rPr>
              <w:t>X</w:t>
            </w:r>
          </w:p>
        </w:tc>
        <w:tc>
          <w:tcPr>
            <w:tcW w:w="1692" w:type="dxa"/>
            <w:noWrap/>
            <w:hideMark/>
          </w:tcPr>
          <w:p w14:paraId="35309AFB" w14:textId="1BB90305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5E6575">
              <w:rPr>
                <w:sz w:val="22"/>
                <w:lang w:bidi="pt-BR"/>
              </w:rPr>
              <w:t>SIM</w:t>
            </w:r>
          </w:p>
        </w:tc>
        <w:tc>
          <w:tcPr>
            <w:tcW w:w="3261" w:type="dxa"/>
            <w:noWrap/>
            <w:hideMark/>
          </w:tcPr>
          <w:p w14:paraId="24B64EE0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2F599EF8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7732FFF2" w14:textId="1876FF2D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Validad</w:t>
            </w:r>
            <w:r w:rsidR="00943D7F">
              <w:rPr>
                <w:sz w:val="22"/>
                <w:lang w:bidi="pt-BR"/>
              </w:rPr>
              <w:t>e</w:t>
            </w:r>
          </w:p>
        </w:tc>
        <w:tc>
          <w:tcPr>
            <w:tcW w:w="1180" w:type="dxa"/>
            <w:noWrap/>
            <w:hideMark/>
          </w:tcPr>
          <w:p w14:paraId="7A91ED2F" w14:textId="0B995A82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BA1073">
              <w:rPr>
                <w:sz w:val="22"/>
                <w:lang w:bidi="pt-BR"/>
              </w:rPr>
              <w:t>X</w:t>
            </w:r>
          </w:p>
        </w:tc>
        <w:tc>
          <w:tcPr>
            <w:tcW w:w="1180" w:type="dxa"/>
            <w:noWrap/>
            <w:hideMark/>
          </w:tcPr>
          <w:p w14:paraId="4B451118" w14:textId="1531EF9E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BA1073">
              <w:rPr>
                <w:sz w:val="22"/>
                <w:lang w:bidi="pt-BR"/>
              </w:rPr>
              <w:t>X</w:t>
            </w:r>
          </w:p>
        </w:tc>
        <w:tc>
          <w:tcPr>
            <w:tcW w:w="1692" w:type="dxa"/>
            <w:noWrap/>
            <w:hideMark/>
          </w:tcPr>
          <w:p w14:paraId="33ADAAA6" w14:textId="59EE6974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5E6575">
              <w:rPr>
                <w:sz w:val="22"/>
                <w:lang w:bidi="pt-BR"/>
              </w:rPr>
              <w:t>SIM</w:t>
            </w:r>
          </w:p>
        </w:tc>
        <w:tc>
          <w:tcPr>
            <w:tcW w:w="3261" w:type="dxa"/>
            <w:noWrap/>
            <w:hideMark/>
          </w:tcPr>
          <w:p w14:paraId="28786F7C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4C489F70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1C346F68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Atualidade</w:t>
            </w:r>
          </w:p>
        </w:tc>
        <w:tc>
          <w:tcPr>
            <w:tcW w:w="1180" w:type="dxa"/>
            <w:noWrap/>
            <w:hideMark/>
          </w:tcPr>
          <w:p w14:paraId="22A29E0F" w14:textId="1910E370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53965E8B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4AB5E412" w14:textId="3EFF68B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9C3E17">
              <w:rPr>
                <w:sz w:val="22"/>
                <w:lang w:bidi="pt-BR"/>
              </w:rPr>
              <w:t>NÃO</w:t>
            </w:r>
          </w:p>
        </w:tc>
        <w:tc>
          <w:tcPr>
            <w:tcW w:w="3261" w:type="dxa"/>
            <w:noWrap/>
            <w:hideMark/>
          </w:tcPr>
          <w:p w14:paraId="3EFB5DC2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0DA8600F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19195BDD" w14:textId="526C1378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Disponibilidade</w:t>
            </w:r>
            <w:r w:rsidR="00BA1073">
              <w:rPr>
                <w:sz w:val="22"/>
                <w:lang w:bidi="pt-BR"/>
              </w:rPr>
              <w:t>*</w:t>
            </w:r>
          </w:p>
        </w:tc>
        <w:tc>
          <w:tcPr>
            <w:tcW w:w="1180" w:type="dxa"/>
            <w:noWrap/>
            <w:hideMark/>
          </w:tcPr>
          <w:p w14:paraId="7CE5EE65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1BF792FA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03CE4516" w14:textId="54AB564D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BA1073">
              <w:rPr>
                <w:sz w:val="22"/>
                <w:lang w:bidi="pt-BR"/>
              </w:rPr>
              <w:t>NÃO</w:t>
            </w:r>
          </w:p>
        </w:tc>
        <w:tc>
          <w:tcPr>
            <w:tcW w:w="3261" w:type="dxa"/>
            <w:noWrap/>
            <w:hideMark/>
          </w:tcPr>
          <w:p w14:paraId="1B3CFC51" w14:textId="2839F4AB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</w:p>
        </w:tc>
      </w:tr>
      <w:tr w:rsidR="00507364" w:rsidRPr="00507364" w14:paraId="028EF1F0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0F79CE82" w14:textId="1733CA26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Acessibilidade</w:t>
            </w:r>
            <w:r w:rsidR="00BA1073">
              <w:rPr>
                <w:sz w:val="22"/>
                <w:lang w:bidi="pt-BR"/>
              </w:rPr>
              <w:t>*</w:t>
            </w:r>
          </w:p>
        </w:tc>
        <w:tc>
          <w:tcPr>
            <w:tcW w:w="1180" w:type="dxa"/>
            <w:noWrap/>
            <w:hideMark/>
          </w:tcPr>
          <w:p w14:paraId="4EF40766" w14:textId="77777777" w:rsidR="00507364" w:rsidRPr="009C3E17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02CCBA69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03180645" w14:textId="7C32F6D2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BA1073">
              <w:rPr>
                <w:sz w:val="22"/>
                <w:lang w:bidi="pt-BR"/>
              </w:rPr>
              <w:t>NÃO</w:t>
            </w:r>
          </w:p>
        </w:tc>
        <w:tc>
          <w:tcPr>
            <w:tcW w:w="3261" w:type="dxa"/>
            <w:noWrap/>
            <w:hideMark/>
          </w:tcPr>
          <w:p w14:paraId="4BB53A6B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426ABE00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40E43292" w14:textId="38DEC855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Portabilidade</w:t>
            </w:r>
            <w:r w:rsidR="00BA1073">
              <w:rPr>
                <w:sz w:val="22"/>
                <w:lang w:bidi="pt-BR"/>
              </w:rPr>
              <w:t>*</w:t>
            </w:r>
          </w:p>
        </w:tc>
        <w:tc>
          <w:tcPr>
            <w:tcW w:w="1180" w:type="dxa"/>
            <w:noWrap/>
            <w:hideMark/>
          </w:tcPr>
          <w:p w14:paraId="0D74CF3B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553EB9CA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626A4C6D" w14:textId="68A41989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BA1073">
              <w:rPr>
                <w:sz w:val="22"/>
                <w:lang w:bidi="pt-BR"/>
              </w:rPr>
              <w:t>NÃO</w:t>
            </w:r>
          </w:p>
        </w:tc>
        <w:tc>
          <w:tcPr>
            <w:tcW w:w="3261" w:type="dxa"/>
            <w:noWrap/>
            <w:hideMark/>
          </w:tcPr>
          <w:p w14:paraId="2302EDD5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530D794C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1407D3A1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Representatividade</w:t>
            </w:r>
          </w:p>
        </w:tc>
        <w:tc>
          <w:tcPr>
            <w:tcW w:w="1180" w:type="dxa"/>
            <w:noWrap/>
            <w:hideMark/>
          </w:tcPr>
          <w:p w14:paraId="0B4E81DC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5DD89B81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59D281BF" w14:textId="74670632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BA1073">
              <w:rPr>
                <w:sz w:val="22"/>
                <w:lang w:bidi="pt-BR"/>
              </w:rPr>
              <w:t>NÃO</w:t>
            </w:r>
          </w:p>
        </w:tc>
        <w:tc>
          <w:tcPr>
            <w:tcW w:w="3261" w:type="dxa"/>
            <w:noWrap/>
            <w:hideMark/>
          </w:tcPr>
          <w:p w14:paraId="7BC86D13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5F57B860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46F33B24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Relevância</w:t>
            </w:r>
          </w:p>
        </w:tc>
        <w:tc>
          <w:tcPr>
            <w:tcW w:w="1180" w:type="dxa"/>
            <w:noWrap/>
            <w:hideMark/>
          </w:tcPr>
          <w:p w14:paraId="7C30A872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71BB0B7B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2FB46772" w14:textId="555F072F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D867E0">
              <w:rPr>
                <w:sz w:val="22"/>
                <w:lang w:bidi="pt-BR"/>
              </w:rPr>
              <w:t>NÃO</w:t>
            </w:r>
          </w:p>
        </w:tc>
        <w:tc>
          <w:tcPr>
            <w:tcW w:w="3261" w:type="dxa"/>
            <w:noWrap/>
            <w:hideMark/>
          </w:tcPr>
          <w:p w14:paraId="36F13A56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7800E27E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4349317D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Efetividade</w:t>
            </w:r>
          </w:p>
        </w:tc>
        <w:tc>
          <w:tcPr>
            <w:tcW w:w="1180" w:type="dxa"/>
            <w:noWrap/>
            <w:hideMark/>
          </w:tcPr>
          <w:p w14:paraId="69FC507D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0FA8C193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5816E909" w14:textId="38D423DA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9C3E17">
              <w:rPr>
                <w:sz w:val="22"/>
                <w:lang w:bidi="pt-BR"/>
              </w:rPr>
              <w:t>Não</w:t>
            </w:r>
          </w:p>
        </w:tc>
        <w:tc>
          <w:tcPr>
            <w:tcW w:w="3261" w:type="dxa"/>
            <w:noWrap/>
            <w:hideMark/>
          </w:tcPr>
          <w:p w14:paraId="01F6E6CC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24C336EA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54FDF96E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Credibilidade</w:t>
            </w:r>
          </w:p>
        </w:tc>
        <w:tc>
          <w:tcPr>
            <w:tcW w:w="1180" w:type="dxa"/>
            <w:noWrap/>
            <w:hideMark/>
          </w:tcPr>
          <w:p w14:paraId="2E56D2E5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53E55E2D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215ACD06" w14:textId="1A583F30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9C3E17">
              <w:rPr>
                <w:sz w:val="22"/>
                <w:lang w:bidi="pt-BR"/>
              </w:rPr>
              <w:t>Não</w:t>
            </w:r>
          </w:p>
        </w:tc>
        <w:tc>
          <w:tcPr>
            <w:tcW w:w="3261" w:type="dxa"/>
            <w:noWrap/>
            <w:hideMark/>
          </w:tcPr>
          <w:p w14:paraId="33782F81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426AECC9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701E7AAF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Confidencialidade</w:t>
            </w:r>
          </w:p>
        </w:tc>
        <w:tc>
          <w:tcPr>
            <w:tcW w:w="1180" w:type="dxa"/>
            <w:noWrap/>
            <w:hideMark/>
          </w:tcPr>
          <w:p w14:paraId="5C5576F2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55C106FE" w14:textId="065106E6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69361962" w14:textId="44D3374D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9C3E17">
              <w:rPr>
                <w:sz w:val="22"/>
                <w:lang w:bidi="pt-BR"/>
              </w:rPr>
              <w:t>Não</w:t>
            </w:r>
          </w:p>
        </w:tc>
        <w:tc>
          <w:tcPr>
            <w:tcW w:w="3261" w:type="dxa"/>
            <w:noWrap/>
            <w:hideMark/>
          </w:tcPr>
          <w:p w14:paraId="5B78C002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40A8A93A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1B0AAF9E" w14:textId="0D990A90" w:rsidR="00507364" w:rsidRPr="00507364" w:rsidRDefault="00D867E0" w:rsidP="00507364">
            <w:pPr>
              <w:spacing w:after="200"/>
              <w:jc w:val="both"/>
              <w:rPr>
                <w:sz w:val="22"/>
                <w:lang w:bidi="pt-BR"/>
              </w:rPr>
            </w:pPr>
            <w:r>
              <w:rPr>
                <w:sz w:val="22"/>
                <w:lang w:bidi="pt-BR"/>
              </w:rPr>
              <w:t>Interpretabilidade</w:t>
            </w:r>
          </w:p>
        </w:tc>
        <w:tc>
          <w:tcPr>
            <w:tcW w:w="1180" w:type="dxa"/>
            <w:noWrap/>
            <w:hideMark/>
          </w:tcPr>
          <w:p w14:paraId="03FFF6A7" w14:textId="75FD56B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9C3E17">
              <w:rPr>
                <w:sz w:val="22"/>
                <w:lang w:bidi="pt-BR"/>
              </w:rPr>
              <w:t>x</w:t>
            </w:r>
          </w:p>
        </w:tc>
        <w:tc>
          <w:tcPr>
            <w:tcW w:w="1180" w:type="dxa"/>
            <w:noWrap/>
            <w:hideMark/>
          </w:tcPr>
          <w:p w14:paraId="0DA60544" w14:textId="12F4B134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9C3E17">
              <w:rPr>
                <w:sz w:val="22"/>
                <w:lang w:bidi="pt-BR"/>
              </w:rPr>
              <w:t>x</w:t>
            </w:r>
          </w:p>
        </w:tc>
        <w:tc>
          <w:tcPr>
            <w:tcW w:w="1692" w:type="dxa"/>
            <w:noWrap/>
            <w:hideMark/>
          </w:tcPr>
          <w:p w14:paraId="3524B5B4" w14:textId="0C1B6825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310AEA">
              <w:rPr>
                <w:sz w:val="22"/>
                <w:lang w:bidi="pt-BR"/>
              </w:rPr>
              <w:t>SIM</w:t>
            </w:r>
          </w:p>
        </w:tc>
        <w:tc>
          <w:tcPr>
            <w:tcW w:w="3261" w:type="dxa"/>
            <w:noWrap/>
            <w:hideMark/>
          </w:tcPr>
          <w:p w14:paraId="5C5B967A" w14:textId="796B6CE5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0C87CEF1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2170E6EC" w14:textId="11EA869D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Rastreabilidade</w:t>
            </w:r>
            <w:r w:rsidR="00943D7F">
              <w:rPr>
                <w:sz w:val="22"/>
                <w:lang w:bidi="pt-BR"/>
              </w:rPr>
              <w:t>*</w:t>
            </w:r>
          </w:p>
        </w:tc>
        <w:tc>
          <w:tcPr>
            <w:tcW w:w="1180" w:type="dxa"/>
            <w:noWrap/>
            <w:hideMark/>
          </w:tcPr>
          <w:p w14:paraId="03579ED7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53754CEF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56155AD1" w14:textId="7C17FA88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943D7F">
              <w:rPr>
                <w:sz w:val="22"/>
                <w:lang w:bidi="pt-BR"/>
              </w:rPr>
              <w:t>NÃO</w:t>
            </w:r>
          </w:p>
        </w:tc>
        <w:tc>
          <w:tcPr>
            <w:tcW w:w="3261" w:type="dxa"/>
            <w:noWrap/>
            <w:hideMark/>
          </w:tcPr>
          <w:p w14:paraId="0C49F6A5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</w:tbl>
    <w:p w14:paraId="11EF545A" w14:textId="5933489F" w:rsidR="00310AEA" w:rsidRDefault="00310AEA" w:rsidP="00A75BF4">
      <w:pPr>
        <w:spacing w:after="200"/>
        <w:jc w:val="both"/>
        <w:rPr>
          <w:b w:val="0"/>
          <w:lang w:val="pt-BR" w:bidi="pt-BR"/>
        </w:rPr>
      </w:pPr>
    </w:p>
    <w:p w14:paraId="71F0DD88" w14:textId="77777777" w:rsidR="001047CF" w:rsidRDefault="001047CF" w:rsidP="00A75BF4">
      <w:pPr>
        <w:spacing w:after="200"/>
        <w:jc w:val="both"/>
        <w:rPr>
          <w:b w:val="0"/>
          <w:lang w:val="pt-BR" w:bidi="pt-BR"/>
        </w:rPr>
      </w:pPr>
    </w:p>
    <w:p w14:paraId="0690B3BC" w14:textId="77777777" w:rsidR="00D867E0" w:rsidRPr="00A75BF4" w:rsidRDefault="00D867E0" w:rsidP="00A75BF4">
      <w:pPr>
        <w:spacing w:after="200"/>
        <w:jc w:val="both"/>
        <w:rPr>
          <w:b w:val="0"/>
          <w:lang w:val="pt-BR" w:bidi="pt-BR"/>
        </w:rPr>
      </w:pPr>
    </w:p>
    <w:p w14:paraId="0863B3C0" w14:textId="77777777" w:rsidR="00817C12" w:rsidRPr="00817C12" w:rsidRDefault="00507364" w:rsidP="00817C12">
      <w:pPr>
        <w:spacing w:after="200"/>
        <w:rPr>
          <w:lang w:val="pt-BR" w:bidi="pt-BR"/>
        </w:rPr>
      </w:pPr>
      <w:r>
        <w:rPr>
          <w:lang w:val="pt-BR" w:bidi="pt-BR"/>
        </w:rPr>
        <w:t>4</w:t>
      </w:r>
      <w:r w:rsidR="00817C12" w:rsidRPr="00817C12">
        <w:rPr>
          <w:lang w:val="pt-BR" w:bidi="pt-BR"/>
        </w:rPr>
        <w:t>.2 Indicadores de Qualidade por Hospital</w:t>
      </w:r>
    </w:p>
    <w:p w14:paraId="0D185786" w14:textId="5CEAFAFE" w:rsidR="00D7607C" w:rsidRDefault="00A75BF4" w:rsidP="00A75BF4">
      <w:p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 xml:space="preserve">A Tabela 2 apresenta os indicadores de qualidade por hospital analisado e </w:t>
      </w:r>
      <w:r w:rsidR="001A6EF6">
        <w:rPr>
          <w:b w:val="0"/>
          <w:lang w:val="pt-BR" w:bidi="pt-BR"/>
        </w:rPr>
        <w:t xml:space="preserve">a </w:t>
      </w:r>
      <w:r>
        <w:rPr>
          <w:b w:val="0"/>
          <w:lang w:val="pt-BR" w:bidi="pt-BR"/>
        </w:rPr>
        <w:t>média</w:t>
      </w:r>
      <w:r w:rsidR="001A6EF6">
        <w:rPr>
          <w:b w:val="0"/>
          <w:lang w:val="pt-BR" w:bidi="pt-BR"/>
        </w:rPr>
        <w:t xml:space="preserve"> entre eles</w:t>
      </w:r>
      <w:r>
        <w:rPr>
          <w:b w:val="0"/>
          <w:lang w:val="pt-BR" w:bidi="pt-BR"/>
        </w:rPr>
        <w:t>. Os resulta</w:t>
      </w:r>
      <w:r w:rsidR="001A6EF6">
        <w:rPr>
          <w:b w:val="0"/>
          <w:lang w:val="pt-BR" w:bidi="pt-BR"/>
        </w:rPr>
        <w:t>dos serão discutidos no tópico 5</w:t>
      </w:r>
      <w:r>
        <w:rPr>
          <w:b w:val="0"/>
          <w:lang w:val="pt-BR" w:bidi="pt-BR"/>
        </w:rPr>
        <w:t>.</w:t>
      </w:r>
    </w:p>
    <w:p w14:paraId="3DABC182" w14:textId="012B6CE6" w:rsidR="0056736F" w:rsidRDefault="0056736F" w:rsidP="00A75BF4">
      <w:pPr>
        <w:spacing w:after="200"/>
        <w:jc w:val="both"/>
        <w:rPr>
          <w:b w:val="0"/>
          <w:lang w:val="pt-BR" w:bidi="pt-BR"/>
        </w:rPr>
      </w:pPr>
    </w:p>
    <w:p w14:paraId="79FD70C5" w14:textId="0ADC1EC5" w:rsidR="0056736F" w:rsidRDefault="0056736F" w:rsidP="00A75BF4">
      <w:pPr>
        <w:spacing w:after="200"/>
        <w:jc w:val="both"/>
        <w:rPr>
          <w:b w:val="0"/>
          <w:lang w:val="pt-BR" w:bidi="pt-BR"/>
        </w:rPr>
      </w:pPr>
    </w:p>
    <w:p w14:paraId="39952B7B" w14:textId="2AB1E534" w:rsidR="0056736F" w:rsidRDefault="0056736F" w:rsidP="00A75BF4">
      <w:pPr>
        <w:spacing w:after="200"/>
        <w:jc w:val="both"/>
        <w:rPr>
          <w:b w:val="0"/>
          <w:lang w:val="pt-BR" w:bidi="pt-BR"/>
        </w:rPr>
      </w:pPr>
    </w:p>
    <w:p w14:paraId="05B2B55D" w14:textId="77777777" w:rsidR="0056736F" w:rsidRPr="00A75BF4" w:rsidRDefault="0056736F" w:rsidP="00A75BF4">
      <w:pPr>
        <w:spacing w:after="200"/>
        <w:jc w:val="both"/>
        <w:rPr>
          <w:b w:val="0"/>
          <w:lang w:val="pt-BR" w:bidi="pt-BR"/>
        </w:rPr>
      </w:pPr>
    </w:p>
    <w:p w14:paraId="6070F865" w14:textId="77777777" w:rsidR="00125485" w:rsidRDefault="00125485" w:rsidP="00817C12">
      <w:pPr>
        <w:spacing w:after="200"/>
        <w:rPr>
          <w:b w:val="0"/>
          <w:lang w:val="pt-BR" w:bidi="pt-BR"/>
        </w:rPr>
      </w:pPr>
      <w:r w:rsidRPr="00125485">
        <w:rPr>
          <w:b w:val="0"/>
          <w:lang w:val="pt-BR" w:bidi="pt-BR"/>
        </w:rPr>
        <w:lastRenderedPageBreak/>
        <w:t>Tabela 2 – Indicadores de qualidade obtidos por hospital</w:t>
      </w:r>
    </w:p>
    <w:tbl>
      <w:tblPr>
        <w:tblStyle w:val="Tabelacomgrade"/>
        <w:tblW w:w="10435" w:type="dxa"/>
        <w:tblLook w:val="04A0" w:firstRow="1" w:lastRow="0" w:firstColumn="1" w:lastColumn="0" w:noHBand="0" w:noVBand="1"/>
      </w:tblPr>
      <w:tblGrid>
        <w:gridCol w:w="2413"/>
        <w:gridCol w:w="1378"/>
        <w:gridCol w:w="973"/>
        <w:gridCol w:w="974"/>
        <w:gridCol w:w="974"/>
        <w:gridCol w:w="974"/>
        <w:gridCol w:w="974"/>
        <w:gridCol w:w="974"/>
        <w:gridCol w:w="801"/>
      </w:tblGrid>
      <w:tr w:rsidR="001047CF" w:rsidRPr="00125485" w14:paraId="17726CA9" w14:textId="77777777" w:rsidTr="001047CF">
        <w:trPr>
          <w:trHeight w:val="613"/>
        </w:trPr>
        <w:tc>
          <w:tcPr>
            <w:tcW w:w="2413" w:type="dxa"/>
            <w:hideMark/>
          </w:tcPr>
          <w:p w14:paraId="68F623D0" w14:textId="77777777" w:rsidR="001047CF" w:rsidRPr="00125485" w:rsidRDefault="001047CF" w:rsidP="00125485">
            <w:pPr>
              <w:spacing w:after="200"/>
              <w:rPr>
                <w:bCs/>
                <w:sz w:val="22"/>
                <w:lang w:bidi="pt-BR"/>
              </w:rPr>
            </w:pPr>
            <w:r w:rsidRPr="00125485">
              <w:rPr>
                <w:bCs/>
                <w:sz w:val="22"/>
                <w:lang w:bidi="pt-BR"/>
              </w:rPr>
              <w:t>Dimensão</w:t>
            </w:r>
          </w:p>
        </w:tc>
        <w:tc>
          <w:tcPr>
            <w:tcW w:w="1226" w:type="dxa"/>
          </w:tcPr>
          <w:p w14:paraId="458279DE" w14:textId="15FC1750" w:rsidR="001047CF" w:rsidRPr="00125485" w:rsidRDefault="001047CF" w:rsidP="00125485">
            <w:pPr>
              <w:spacing w:after="200"/>
              <w:jc w:val="center"/>
              <w:rPr>
                <w:bCs/>
                <w:sz w:val="22"/>
                <w:lang w:bidi="pt-BR"/>
              </w:rPr>
            </w:pPr>
            <w:r>
              <w:rPr>
                <w:bCs/>
                <w:sz w:val="22"/>
                <w:lang w:bidi="pt-BR"/>
              </w:rPr>
              <w:t>COLUNAS</w:t>
            </w:r>
          </w:p>
        </w:tc>
        <w:tc>
          <w:tcPr>
            <w:tcW w:w="996" w:type="dxa"/>
            <w:hideMark/>
          </w:tcPr>
          <w:p w14:paraId="45C8DCB2" w14:textId="2DC04E24" w:rsidR="001047CF" w:rsidRPr="00125485" w:rsidRDefault="001047CF" w:rsidP="00125485">
            <w:pPr>
              <w:spacing w:after="200"/>
              <w:jc w:val="center"/>
              <w:rPr>
                <w:bCs/>
                <w:sz w:val="22"/>
                <w:lang w:bidi="pt-BR"/>
              </w:rPr>
            </w:pPr>
            <w:r w:rsidRPr="00125485">
              <w:rPr>
                <w:bCs/>
                <w:sz w:val="22"/>
                <w:lang w:bidi="pt-BR"/>
              </w:rPr>
              <w:t>Hospital A</w:t>
            </w:r>
          </w:p>
        </w:tc>
        <w:tc>
          <w:tcPr>
            <w:tcW w:w="996" w:type="dxa"/>
            <w:hideMark/>
          </w:tcPr>
          <w:p w14:paraId="45C7755A" w14:textId="77777777" w:rsidR="001047CF" w:rsidRPr="00125485" w:rsidRDefault="001047CF" w:rsidP="00125485">
            <w:pPr>
              <w:spacing w:after="200"/>
              <w:jc w:val="center"/>
              <w:rPr>
                <w:bCs/>
                <w:sz w:val="22"/>
                <w:lang w:bidi="pt-BR"/>
              </w:rPr>
            </w:pPr>
            <w:r w:rsidRPr="00125485">
              <w:rPr>
                <w:bCs/>
                <w:sz w:val="22"/>
                <w:lang w:bidi="pt-BR"/>
              </w:rPr>
              <w:t>Hospital B</w:t>
            </w:r>
          </w:p>
        </w:tc>
        <w:tc>
          <w:tcPr>
            <w:tcW w:w="996" w:type="dxa"/>
            <w:hideMark/>
          </w:tcPr>
          <w:p w14:paraId="0FEDCBA0" w14:textId="77777777" w:rsidR="001047CF" w:rsidRPr="00125485" w:rsidRDefault="001047CF" w:rsidP="00125485">
            <w:pPr>
              <w:spacing w:after="200"/>
              <w:jc w:val="center"/>
              <w:rPr>
                <w:bCs/>
                <w:sz w:val="22"/>
                <w:lang w:bidi="pt-BR"/>
              </w:rPr>
            </w:pPr>
            <w:r w:rsidRPr="00125485">
              <w:rPr>
                <w:bCs/>
                <w:sz w:val="22"/>
                <w:lang w:bidi="pt-BR"/>
              </w:rPr>
              <w:t>Hospital C</w:t>
            </w:r>
          </w:p>
        </w:tc>
        <w:tc>
          <w:tcPr>
            <w:tcW w:w="996" w:type="dxa"/>
            <w:hideMark/>
          </w:tcPr>
          <w:p w14:paraId="30A96901" w14:textId="77777777" w:rsidR="001047CF" w:rsidRPr="00125485" w:rsidRDefault="001047CF" w:rsidP="00125485">
            <w:pPr>
              <w:spacing w:after="200"/>
              <w:jc w:val="center"/>
              <w:rPr>
                <w:bCs/>
                <w:sz w:val="22"/>
                <w:lang w:bidi="pt-BR"/>
              </w:rPr>
            </w:pPr>
            <w:r w:rsidRPr="00125485">
              <w:rPr>
                <w:bCs/>
                <w:sz w:val="22"/>
                <w:lang w:bidi="pt-BR"/>
              </w:rPr>
              <w:t>Hospital D</w:t>
            </w:r>
          </w:p>
        </w:tc>
        <w:tc>
          <w:tcPr>
            <w:tcW w:w="996" w:type="dxa"/>
            <w:hideMark/>
          </w:tcPr>
          <w:p w14:paraId="6E2E27D3" w14:textId="77777777" w:rsidR="001047CF" w:rsidRPr="00125485" w:rsidRDefault="001047CF" w:rsidP="00125485">
            <w:pPr>
              <w:spacing w:after="200"/>
              <w:jc w:val="center"/>
              <w:rPr>
                <w:bCs/>
                <w:sz w:val="22"/>
                <w:lang w:bidi="pt-BR"/>
              </w:rPr>
            </w:pPr>
            <w:r w:rsidRPr="00125485">
              <w:rPr>
                <w:bCs/>
                <w:sz w:val="22"/>
                <w:lang w:bidi="pt-BR"/>
              </w:rPr>
              <w:t>Hospital E</w:t>
            </w:r>
          </w:p>
        </w:tc>
        <w:tc>
          <w:tcPr>
            <w:tcW w:w="996" w:type="dxa"/>
            <w:hideMark/>
          </w:tcPr>
          <w:p w14:paraId="7BBAA908" w14:textId="77777777" w:rsidR="001047CF" w:rsidRPr="00125485" w:rsidRDefault="001047CF" w:rsidP="00125485">
            <w:pPr>
              <w:spacing w:after="200"/>
              <w:jc w:val="center"/>
              <w:rPr>
                <w:bCs/>
                <w:sz w:val="22"/>
                <w:lang w:bidi="pt-BR"/>
              </w:rPr>
            </w:pPr>
            <w:r w:rsidRPr="00125485">
              <w:rPr>
                <w:bCs/>
                <w:sz w:val="22"/>
                <w:lang w:bidi="pt-BR"/>
              </w:rPr>
              <w:t>Hospital F</w:t>
            </w:r>
          </w:p>
        </w:tc>
        <w:tc>
          <w:tcPr>
            <w:tcW w:w="820" w:type="dxa"/>
            <w:hideMark/>
          </w:tcPr>
          <w:p w14:paraId="42F3A0F3" w14:textId="77777777" w:rsidR="001047CF" w:rsidRPr="00125485" w:rsidRDefault="001047CF" w:rsidP="00125485">
            <w:pPr>
              <w:spacing w:after="200"/>
              <w:jc w:val="center"/>
              <w:rPr>
                <w:bCs/>
                <w:sz w:val="22"/>
                <w:lang w:bidi="pt-BR"/>
              </w:rPr>
            </w:pPr>
            <w:r w:rsidRPr="00125485">
              <w:rPr>
                <w:bCs/>
                <w:sz w:val="22"/>
                <w:lang w:bidi="pt-BR"/>
              </w:rPr>
              <w:t>Média Geral</w:t>
            </w:r>
          </w:p>
        </w:tc>
      </w:tr>
      <w:tr w:rsidR="001047CF" w:rsidRPr="00125485" w14:paraId="045C7F6A" w14:textId="77777777" w:rsidTr="001047CF">
        <w:trPr>
          <w:trHeight w:val="306"/>
        </w:trPr>
        <w:tc>
          <w:tcPr>
            <w:tcW w:w="2413" w:type="dxa"/>
            <w:hideMark/>
          </w:tcPr>
          <w:p w14:paraId="1BBF55D4" w14:textId="77777777" w:rsidR="001047CF" w:rsidRPr="00C253DD" w:rsidRDefault="001047CF" w:rsidP="00125485">
            <w:pPr>
              <w:spacing w:after="200"/>
              <w:rPr>
                <w:b w:val="0"/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Completude</w:t>
            </w:r>
          </w:p>
        </w:tc>
        <w:tc>
          <w:tcPr>
            <w:tcW w:w="1226" w:type="dxa"/>
          </w:tcPr>
          <w:p w14:paraId="0256A5DC" w14:textId="4A93CDAD" w:rsidR="001047CF" w:rsidRPr="00C253DD" w:rsidRDefault="001047CF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 xml:space="preserve"> </w:t>
            </w:r>
          </w:p>
        </w:tc>
        <w:tc>
          <w:tcPr>
            <w:tcW w:w="996" w:type="dxa"/>
            <w:hideMark/>
          </w:tcPr>
          <w:p w14:paraId="164C75F8" w14:textId="398A1BBB" w:rsidR="001047CF" w:rsidRPr="00C253DD" w:rsidRDefault="001047CF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0E56574E" w14:textId="77777777" w:rsidR="001047CF" w:rsidRPr="00C253DD" w:rsidRDefault="001047CF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21600542" w14:textId="77777777" w:rsidR="001047CF" w:rsidRPr="00C253DD" w:rsidRDefault="001047CF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7BB6781C" w14:textId="77777777" w:rsidR="001047CF" w:rsidRPr="00C253DD" w:rsidRDefault="001047CF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222AC0C9" w14:textId="77777777" w:rsidR="001047CF" w:rsidRPr="00C253DD" w:rsidRDefault="001047CF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5D32A72D" w14:textId="77777777" w:rsidR="001047CF" w:rsidRPr="00C253DD" w:rsidRDefault="001047CF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7B44401C" w14:textId="77777777" w:rsidR="001047CF" w:rsidRPr="00C253DD" w:rsidRDefault="001047CF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047CF" w:rsidRPr="00125485" w14:paraId="3D0D0E12" w14:textId="77777777" w:rsidTr="001047CF">
        <w:trPr>
          <w:trHeight w:val="306"/>
        </w:trPr>
        <w:tc>
          <w:tcPr>
            <w:tcW w:w="2413" w:type="dxa"/>
            <w:hideMark/>
          </w:tcPr>
          <w:p w14:paraId="6B90C81E" w14:textId="77777777" w:rsidR="001047CF" w:rsidRPr="00C253DD" w:rsidRDefault="001047CF" w:rsidP="00125485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Consistência</w:t>
            </w:r>
          </w:p>
        </w:tc>
        <w:tc>
          <w:tcPr>
            <w:tcW w:w="1226" w:type="dxa"/>
          </w:tcPr>
          <w:p w14:paraId="2BEABB5A" w14:textId="039939F8" w:rsidR="001047CF" w:rsidRPr="00C253DD" w:rsidRDefault="001047CF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>CGC_HOSP</w:t>
            </w:r>
          </w:p>
        </w:tc>
        <w:tc>
          <w:tcPr>
            <w:tcW w:w="996" w:type="dxa"/>
            <w:hideMark/>
          </w:tcPr>
          <w:p w14:paraId="2C5A1319" w14:textId="5125A2FE" w:rsidR="001047CF" w:rsidRPr="00C253DD" w:rsidRDefault="001047CF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169B64A6" w14:textId="77777777" w:rsidR="001047CF" w:rsidRPr="00C253DD" w:rsidRDefault="001047CF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6271017B" w14:textId="77777777" w:rsidR="001047CF" w:rsidRPr="00C253DD" w:rsidRDefault="001047CF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2452A8F9" w14:textId="77777777" w:rsidR="001047CF" w:rsidRPr="00C253DD" w:rsidRDefault="001047CF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12291168" w14:textId="77777777" w:rsidR="001047CF" w:rsidRPr="00C253DD" w:rsidRDefault="001047CF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4C8D780E" w14:textId="77777777" w:rsidR="001047CF" w:rsidRPr="00C253DD" w:rsidRDefault="001047CF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6A43908B" w14:textId="77777777" w:rsidR="001047CF" w:rsidRPr="00C253DD" w:rsidRDefault="001047CF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047CF" w:rsidRPr="00125485" w14:paraId="08C83321" w14:textId="77777777" w:rsidTr="001047CF">
        <w:trPr>
          <w:trHeight w:val="306"/>
        </w:trPr>
        <w:tc>
          <w:tcPr>
            <w:tcW w:w="2413" w:type="dxa"/>
          </w:tcPr>
          <w:p w14:paraId="1310A764" w14:textId="74D5418C" w:rsidR="001047CF" w:rsidRPr="00C253DD" w:rsidRDefault="001047CF" w:rsidP="001047CF">
            <w:pPr>
              <w:spacing w:after="200"/>
              <w:rPr>
                <w:b w:val="0"/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Consistência</w:t>
            </w:r>
          </w:p>
        </w:tc>
        <w:tc>
          <w:tcPr>
            <w:tcW w:w="1226" w:type="dxa"/>
          </w:tcPr>
          <w:p w14:paraId="00F26DD7" w14:textId="7E3E6550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>GESTAO</w:t>
            </w:r>
          </w:p>
        </w:tc>
        <w:tc>
          <w:tcPr>
            <w:tcW w:w="996" w:type="dxa"/>
          </w:tcPr>
          <w:p w14:paraId="6F6C81A8" w14:textId="344086C1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</w:tcPr>
          <w:p w14:paraId="30B6FED9" w14:textId="2A7E6D5C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</w:tcPr>
          <w:p w14:paraId="775B90BD" w14:textId="4F3634B1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</w:tcPr>
          <w:p w14:paraId="0ECC8E8F" w14:textId="6D905512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</w:tcPr>
          <w:p w14:paraId="5885CD01" w14:textId="551C8D85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</w:tcPr>
          <w:p w14:paraId="20167D07" w14:textId="436E1C6E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</w:tcPr>
          <w:p w14:paraId="19C72AF8" w14:textId="72457E20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047CF" w:rsidRPr="00125485" w14:paraId="72F95080" w14:textId="77777777" w:rsidTr="001047CF">
        <w:trPr>
          <w:trHeight w:val="306"/>
        </w:trPr>
        <w:tc>
          <w:tcPr>
            <w:tcW w:w="2413" w:type="dxa"/>
            <w:hideMark/>
          </w:tcPr>
          <w:p w14:paraId="38E19FC2" w14:textId="77777777" w:rsidR="001047CF" w:rsidRPr="00C253DD" w:rsidRDefault="001047CF" w:rsidP="001047CF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Precisão</w:t>
            </w:r>
          </w:p>
        </w:tc>
        <w:tc>
          <w:tcPr>
            <w:tcW w:w="1226" w:type="dxa"/>
          </w:tcPr>
          <w:p w14:paraId="23D903BC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996" w:type="dxa"/>
            <w:hideMark/>
          </w:tcPr>
          <w:p w14:paraId="42BA9970" w14:textId="6722245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0B9D2DDD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27F53866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058174FA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52715F14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62596E4F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1BE9CA0F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047CF" w:rsidRPr="00125485" w14:paraId="580C2D55" w14:textId="77777777" w:rsidTr="001047CF">
        <w:trPr>
          <w:trHeight w:val="306"/>
        </w:trPr>
        <w:tc>
          <w:tcPr>
            <w:tcW w:w="2413" w:type="dxa"/>
            <w:hideMark/>
          </w:tcPr>
          <w:p w14:paraId="0C47A7BB" w14:textId="256BAC0D" w:rsidR="001047CF" w:rsidRPr="00C253DD" w:rsidRDefault="001047CF" w:rsidP="001047CF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Validade</w:t>
            </w:r>
          </w:p>
        </w:tc>
        <w:tc>
          <w:tcPr>
            <w:tcW w:w="1226" w:type="dxa"/>
          </w:tcPr>
          <w:p w14:paraId="464F2949" w14:textId="7C37BCFB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>GESTOR_CPF</w:t>
            </w:r>
          </w:p>
        </w:tc>
        <w:tc>
          <w:tcPr>
            <w:tcW w:w="996" w:type="dxa"/>
            <w:hideMark/>
          </w:tcPr>
          <w:p w14:paraId="33FA75A5" w14:textId="72948214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2A800413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0C290B2C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1D9E484A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5C48064A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522622B1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1C0DCA07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047CF" w:rsidRPr="00125485" w14:paraId="6640C7CF" w14:textId="77777777" w:rsidTr="001047CF">
        <w:trPr>
          <w:trHeight w:val="306"/>
        </w:trPr>
        <w:tc>
          <w:tcPr>
            <w:tcW w:w="2413" w:type="dxa"/>
            <w:noWrap/>
            <w:hideMark/>
          </w:tcPr>
          <w:p w14:paraId="6633F7F5" w14:textId="77777777" w:rsidR="001047CF" w:rsidRPr="00C253DD" w:rsidRDefault="001047CF" w:rsidP="001047CF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Atualidade</w:t>
            </w:r>
          </w:p>
        </w:tc>
        <w:tc>
          <w:tcPr>
            <w:tcW w:w="1226" w:type="dxa"/>
          </w:tcPr>
          <w:p w14:paraId="3497CB95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996" w:type="dxa"/>
            <w:hideMark/>
          </w:tcPr>
          <w:p w14:paraId="72BC6949" w14:textId="65EF9E46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41201C51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07EB2094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624D7660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50C32BF2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6A79D268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5E89C469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047CF" w:rsidRPr="00125485" w14:paraId="4A9C6AEF" w14:textId="77777777" w:rsidTr="001047CF">
        <w:trPr>
          <w:trHeight w:val="306"/>
        </w:trPr>
        <w:tc>
          <w:tcPr>
            <w:tcW w:w="2413" w:type="dxa"/>
            <w:noWrap/>
            <w:hideMark/>
          </w:tcPr>
          <w:p w14:paraId="5E3E3DF8" w14:textId="77777777" w:rsidR="001047CF" w:rsidRPr="00C253DD" w:rsidRDefault="001047CF" w:rsidP="001047CF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Disponibilidade</w:t>
            </w:r>
          </w:p>
        </w:tc>
        <w:tc>
          <w:tcPr>
            <w:tcW w:w="1226" w:type="dxa"/>
          </w:tcPr>
          <w:p w14:paraId="7DB81A2A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996" w:type="dxa"/>
            <w:hideMark/>
          </w:tcPr>
          <w:p w14:paraId="14DC30E8" w14:textId="3E69D90A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5E4CF7A4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49C533BB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2D5E6F04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1AD5BD61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14CEEC50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614C63C5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047CF" w:rsidRPr="00125485" w14:paraId="7892BFD1" w14:textId="77777777" w:rsidTr="001047CF">
        <w:trPr>
          <w:trHeight w:val="306"/>
        </w:trPr>
        <w:tc>
          <w:tcPr>
            <w:tcW w:w="2413" w:type="dxa"/>
            <w:noWrap/>
            <w:hideMark/>
          </w:tcPr>
          <w:p w14:paraId="6DBF4204" w14:textId="77777777" w:rsidR="001047CF" w:rsidRPr="00C253DD" w:rsidRDefault="001047CF" w:rsidP="001047CF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Acessibilidade</w:t>
            </w:r>
          </w:p>
        </w:tc>
        <w:tc>
          <w:tcPr>
            <w:tcW w:w="1226" w:type="dxa"/>
          </w:tcPr>
          <w:p w14:paraId="527D4695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996" w:type="dxa"/>
            <w:hideMark/>
          </w:tcPr>
          <w:p w14:paraId="5D548292" w14:textId="1AD0ACAE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0E220345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49E41494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4DF6598A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7ED5F2EC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70D5483C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4141136B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047CF" w:rsidRPr="00125485" w14:paraId="4E4BA501" w14:textId="77777777" w:rsidTr="001047CF">
        <w:trPr>
          <w:trHeight w:val="306"/>
        </w:trPr>
        <w:tc>
          <w:tcPr>
            <w:tcW w:w="2413" w:type="dxa"/>
            <w:noWrap/>
            <w:hideMark/>
          </w:tcPr>
          <w:p w14:paraId="30D5ADDC" w14:textId="77777777" w:rsidR="001047CF" w:rsidRPr="00C253DD" w:rsidRDefault="001047CF" w:rsidP="001047CF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Portabilidade</w:t>
            </w:r>
          </w:p>
        </w:tc>
        <w:tc>
          <w:tcPr>
            <w:tcW w:w="1226" w:type="dxa"/>
          </w:tcPr>
          <w:p w14:paraId="2C075B61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996" w:type="dxa"/>
            <w:hideMark/>
          </w:tcPr>
          <w:p w14:paraId="107BB15C" w14:textId="2B09A4E3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744FC121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32B0FD5C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4AF47B54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202C153E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5637A930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30628316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047CF" w:rsidRPr="00125485" w14:paraId="6E5D6B8A" w14:textId="77777777" w:rsidTr="001047CF">
        <w:trPr>
          <w:trHeight w:val="306"/>
        </w:trPr>
        <w:tc>
          <w:tcPr>
            <w:tcW w:w="2413" w:type="dxa"/>
            <w:noWrap/>
            <w:hideMark/>
          </w:tcPr>
          <w:p w14:paraId="4705F22D" w14:textId="77777777" w:rsidR="001047CF" w:rsidRPr="00C253DD" w:rsidRDefault="001047CF" w:rsidP="001047CF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Representatividade</w:t>
            </w:r>
          </w:p>
        </w:tc>
        <w:tc>
          <w:tcPr>
            <w:tcW w:w="1226" w:type="dxa"/>
          </w:tcPr>
          <w:p w14:paraId="65184F92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996" w:type="dxa"/>
            <w:hideMark/>
          </w:tcPr>
          <w:p w14:paraId="4A2887E2" w14:textId="31495395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0FF1B349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4677A440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76E515F2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4D87D7EE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6F739867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40AAAA8B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047CF" w:rsidRPr="00125485" w14:paraId="65CF7A29" w14:textId="77777777" w:rsidTr="001047CF">
        <w:trPr>
          <w:trHeight w:val="306"/>
        </w:trPr>
        <w:tc>
          <w:tcPr>
            <w:tcW w:w="2413" w:type="dxa"/>
            <w:noWrap/>
            <w:hideMark/>
          </w:tcPr>
          <w:p w14:paraId="10F36D32" w14:textId="77777777" w:rsidR="001047CF" w:rsidRPr="00C253DD" w:rsidRDefault="001047CF" w:rsidP="001047CF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Relevância</w:t>
            </w:r>
          </w:p>
        </w:tc>
        <w:tc>
          <w:tcPr>
            <w:tcW w:w="1226" w:type="dxa"/>
          </w:tcPr>
          <w:p w14:paraId="65E49376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996" w:type="dxa"/>
            <w:hideMark/>
          </w:tcPr>
          <w:p w14:paraId="65B0C58B" w14:textId="70B18913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4997500B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4CE69B13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45D80304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0AF88580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7B263931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046D07C3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047CF" w:rsidRPr="00125485" w14:paraId="0C24C91D" w14:textId="77777777" w:rsidTr="001047CF">
        <w:trPr>
          <w:trHeight w:val="306"/>
        </w:trPr>
        <w:tc>
          <w:tcPr>
            <w:tcW w:w="2413" w:type="dxa"/>
            <w:noWrap/>
            <w:hideMark/>
          </w:tcPr>
          <w:p w14:paraId="638E6B2E" w14:textId="77777777" w:rsidR="001047CF" w:rsidRPr="00C253DD" w:rsidRDefault="001047CF" w:rsidP="001047CF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Efetividade</w:t>
            </w:r>
          </w:p>
        </w:tc>
        <w:tc>
          <w:tcPr>
            <w:tcW w:w="1226" w:type="dxa"/>
          </w:tcPr>
          <w:p w14:paraId="7127C278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996" w:type="dxa"/>
            <w:hideMark/>
          </w:tcPr>
          <w:p w14:paraId="69B2C051" w14:textId="0CFA15EC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0988BFE4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5E3646D9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6348D570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7C310506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7F9AA120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6A2442D5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047CF" w:rsidRPr="00125485" w14:paraId="1EA3A02F" w14:textId="77777777" w:rsidTr="001047CF">
        <w:trPr>
          <w:trHeight w:val="306"/>
        </w:trPr>
        <w:tc>
          <w:tcPr>
            <w:tcW w:w="2413" w:type="dxa"/>
            <w:noWrap/>
            <w:hideMark/>
          </w:tcPr>
          <w:p w14:paraId="7A4407F1" w14:textId="77777777" w:rsidR="001047CF" w:rsidRPr="00C253DD" w:rsidRDefault="001047CF" w:rsidP="001047CF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Credibilidade</w:t>
            </w:r>
          </w:p>
        </w:tc>
        <w:tc>
          <w:tcPr>
            <w:tcW w:w="1226" w:type="dxa"/>
          </w:tcPr>
          <w:p w14:paraId="7A8B199E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996" w:type="dxa"/>
            <w:hideMark/>
          </w:tcPr>
          <w:p w14:paraId="1EF1A16A" w14:textId="1D5C573A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36CA1289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0135E000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0ADF0565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28DE994F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7EAC31B7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2EFC4303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047CF" w:rsidRPr="00125485" w14:paraId="4826C01E" w14:textId="77777777" w:rsidTr="001047CF">
        <w:trPr>
          <w:trHeight w:val="306"/>
        </w:trPr>
        <w:tc>
          <w:tcPr>
            <w:tcW w:w="2413" w:type="dxa"/>
            <w:noWrap/>
            <w:hideMark/>
          </w:tcPr>
          <w:p w14:paraId="0644F99A" w14:textId="77777777" w:rsidR="001047CF" w:rsidRPr="00C253DD" w:rsidRDefault="001047CF" w:rsidP="001047CF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Confidencialidade</w:t>
            </w:r>
          </w:p>
        </w:tc>
        <w:tc>
          <w:tcPr>
            <w:tcW w:w="1226" w:type="dxa"/>
          </w:tcPr>
          <w:p w14:paraId="78CD7FE5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996" w:type="dxa"/>
            <w:hideMark/>
          </w:tcPr>
          <w:p w14:paraId="1F284A36" w14:textId="4562C28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67B3B51C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7437D58D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1D086F05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6797E2C3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48E34BC6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52DECB36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047CF" w:rsidRPr="00125485" w14:paraId="2200E52B" w14:textId="77777777" w:rsidTr="001047CF">
        <w:trPr>
          <w:trHeight w:val="306"/>
        </w:trPr>
        <w:tc>
          <w:tcPr>
            <w:tcW w:w="2413" w:type="dxa"/>
            <w:noWrap/>
            <w:hideMark/>
          </w:tcPr>
          <w:p w14:paraId="11A50F26" w14:textId="77777777" w:rsidR="001047CF" w:rsidRPr="00C253DD" w:rsidRDefault="001047CF" w:rsidP="001047CF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Comprensibilidade</w:t>
            </w:r>
          </w:p>
        </w:tc>
        <w:tc>
          <w:tcPr>
            <w:tcW w:w="1226" w:type="dxa"/>
          </w:tcPr>
          <w:p w14:paraId="4F51DC56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996" w:type="dxa"/>
            <w:hideMark/>
          </w:tcPr>
          <w:p w14:paraId="0442ECE4" w14:textId="7EB05FA3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16869044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43594556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52C5DCC4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0BB333F5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74DCEEEE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5AC711C0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047CF" w:rsidRPr="00125485" w14:paraId="4624B940" w14:textId="77777777" w:rsidTr="001047CF">
        <w:trPr>
          <w:trHeight w:val="306"/>
        </w:trPr>
        <w:tc>
          <w:tcPr>
            <w:tcW w:w="2413" w:type="dxa"/>
            <w:noWrap/>
            <w:hideMark/>
          </w:tcPr>
          <w:p w14:paraId="1764641C" w14:textId="77777777" w:rsidR="001047CF" w:rsidRPr="00C253DD" w:rsidRDefault="001047CF" w:rsidP="001047CF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Rastreabilidade</w:t>
            </w:r>
          </w:p>
        </w:tc>
        <w:tc>
          <w:tcPr>
            <w:tcW w:w="1226" w:type="dxa"/>
          </w:tcPr>
          <w:p w14:paraId="20CA5510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996" w:type="dxa"/>
            <w:hideMark/>
          </w:tcPr>
          <w:p w14:paraId="01615693" w14:textId="127EAD48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0E42F50F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39C00802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1700059D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76E421C3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28F02BDB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20CF2755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</w:tbl>
    <w:p w14:paraId="09E3B022" w14:textId="77777777" w:rsidR="00125485" w:rsidRPr="00125485" w:rsidRDefault="00125485" w:rsidP="00817C12">
      <w:pPr>
        <w:spacing w:after="200"/>
        <w:rPr>
          <w:b w:val="0"/>
          <w:lang w:val="pt-BR" w:bidi="pt-BR"/>
        </w:rPr>
      </w:pPr>
    </w:p>
    <w:p w14:paraId="7EE8C0B2" w14:textId="77777777" w:rsidR="00817C12" w:rsidRPr="00817C12" w:rsidRDefault="00507364" w:rsidP="00817C12">
      <w:pPr>
        <w:spacing w:after="200"/>
        <w:rPr>
          <w:lang w:val="pt-BR" w:bidi="pt-BR"/>
        </w:rPr>
      </w:pPr>
      <w:r>
        <w:rPr>
          <w:lang w:val="pt-BR" w:bidi="pt-BR"/>
        </w:rPr>
        <w:t>5</w:t>
      </w:r>
      <w:r w:rsidR="00817C12" w:rsidRPr="00817C12">
        <w:rPr>
          <w:lang w:val="pt-BR" w:bidi="pt-BR"/>
        </w:rPr>
        <w:t>. Discussão</w:t>
      </w:r>
    </w:p>
    <w:p w14:paraId="42355D48" w14:textId="77777777" w:rsidR="00A75BF4" w:rsidRDefault="00A75BF4" w:rsidP="00A75BF4">
      <w:p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A análise revelou ...</w:t>
      </w:r>
    </w:p>
    <w:p w14:paraId="14486D4C" w14:textId="77777777" w:rsidR="00817C12" w:rsidRPr="00A75BF4" w:rsidRDefault="00817C12" w:rsidP="00A75BF4">
      <w:pPr>
        <w:spacing w:after="200"/>
        <w:jc w:val="both"/>
        <w:rPr>
          <w:b w:val="0"/>
          <w:lang w:val="pt-BR" w:bidi="pt-BR"/>
        </w:rPr>
      </w:pPr>
      <w:r w:rsidRPr="00A75BF4">
        <w:rPr>
          <w:b w:val="0"/>
          <w:lang w:val="pt-BR" w:bidi="pt-BR"/>
        </w:rPr>
        <w:t>Os principais problemas identificados foram:</w:t>
      </w:r>
    </w:p>
    <w:p w14:paraId="3995C3CB" w14:textId="77777777" w:rsidR="00817C12" w:rsidRPr="00125485" w:rsidRDefault="00125485" w:rsidP="00125485">
      <w:pPr>
        <w:pStyle w:val="PargrafodaLista"/>
        <w:numPr>
          <w:ilvl w:val="0"/>
          <w:numId w:val="3"/>
        </w:numPr>
        <w:spacing w:after="200"/>
        <w:jc w:val="both"/>
        <w:rPr>
          <w:b w:val="0"/>
          <w:lang w:val="pt-BR" w:bidi="pt-BR"/>
        </w:rPr>
      </w:pPr>
      <w:r w:rsidRPr="00125485">
        <w:rPr>
          <w:b w:val="0"/>
          <w:lang w:val="pt-BR" w:bidi="pt-BR"/>
        </w:rPr>
        <w:t>...</w:t>
      </w:r>
    </w:p>
    <w:p w14:paraId="41850BA7" w14:textId="77777777" w:rsidR="00125485" w:rsidRDefault="00125485" w:rsidP="00A75BF4">
      <w:p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Os pontos de destaque (positivos ou negativos) são:</w:t>
      </w:r>
    </w:p>
    <w:p w14:paraId="281CD565" w14:textId="77777777" w:rsidR="00125485" w:rsidRPr="00125485" w:rsidRDefault="00125485" w:rsidP="00125485">
      <w:pPr>
        <w:pStyle w:val="PargrafodaLista"/>
        <w:numPr>
          <w:ilvl w:val="0"/>
          <w:numId w:val="3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....</w:t>
      </w:r>
    </w:p>
    <w:p w14:paraId="7533415B" w14:textId="77777777" w:rsidR="00125485" w:rsidRDefault="001A6EF6" w:rsidP="00817C12">
      <w:pPr>
        <w:spacing w:after="200"/>
        <w:rPr>
          <w:b w:val="0"/>
          <w:lang w:val="pt-BR" w:bidi="pt-BR"/>
        </w:rPr>
      </w:pPr>
      <w:r>
        <w:rPr>
          <w:b w:val="0"/>
          <w:lang w:val="pt-BR" w:bidi="pt-BR"/>
        </w:rPr>
        <w:t>O Hospital X e Y apresentam [os melhores e os piores] indicadores de qualidade de dados, principalmente....</w:t>
      </w:r>
    </w:p>
    <w:p w14:paraId="4A5F2CB4" w14:textId="77777777" w:rsidR="001A6EF6" w:rsidRPr="001A6EF6" w:rsidRDefault="001A6EF6" w:rsidP="00817C12">
      <w:pPr>
        <w:spacing w:after="200"/>
        <w:rPr>
          <w:b w:val="0"/>
          <w:lang w:val="pt-BR" w:bidi="pt-BR"/>
        </w:rPr>
      </w:pPr>
    </w:p>
    <w:p w14:paraId="4042DDEA" w14:textId="77777777" w:rsidR="00817C12" w:rsidRPr="00817C12" w:rsidRDefault="00507364" w:rsidP="00817C12">
      <w:pPr>
        <w:spacing w:after="200"/>
        <w:rPr>
          <w:lang w:val="pt-BR" w:bidi="pt-BR"/>
        </w:rPr>
      </w:pPr>
      <w:r>
        <w:rPr>
          <w:lang w:val="pt-BR" w:bidi="pt-BR"/>
        </w:rPr>
        <w:t>6</w:t>
      </w:r>
      <w:r w:rsidR="00817C12" w:rsidRPr="00817C12">
        <w:rPr>
          <w:lang w:val="pt-BR" w:bidi="pt-BR"/>
        </w:rPr>
        <w:t>. Recomendações para Melhoria</w:t>
      </w:r>
    </w:p>
    <w:p w14:paraId="604842C2" w14:textId="77777777" w:rsidR="00817C12" w:rsidRDefault="00817C12" w:rsidP="00125485">
      <w:pPr>
        <w:spacing w:after="200"/>
        <w:jc w:val="both"/>
        <w:rPr>
          <w:b w:val="0"/>
          <w:lang w:val="pt-BR" w:bidi="pt-BR"/>
        </w:rPr>
      </w:pPr>
      <w:r w:rsidRPr="00125485">
        <w:rPr>
          <w:b w:val="0"/>
          <w:lang w:val="pt-BR" w:bidi="pt-BR"/>
        </w:rPr>
        <w:t>Com base nos achados, prop</w:t>
      </w:r>
      <w:r w:rsidR="00C253DD">
        <w:rPr>
          <w:b w:val="0"/>
          <w:lang w:val="pt-BR" w:bidi="pt-BR"/>
        </w:rPr>
        <w:t xml:space="preserve">õe-se </w:t>
      </w:r>
      <w:r w:rsidRPr="00125485">
        <w:rPr>
          <w:b w:val="0"/>
          <w:lang w:val="pt-BR" w:bidi="pt-BR"/>
        </w:rPr>
        <w:t>as seguintes melhorias:</w:t>
      </w:r>
    </w:p>
    <w:p w14:paraId="4F35E3C4" w14:textId="77777777" w:rsidR="00125485" w:rsidRDefault="00125485" w:rsidP="00125485">
      <w:pPr>
        <w:pStyle w:val="PargrafodaLista"/>
        <w:numPr>
          <w:ilvl w:val="0"/>
          <w:numId w:val="4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...</w:t>
      </w:r>
    </w:p>
    <w:p w14:paraId="616FC77E" w14:textId="77777777" w:rsidR="00125485" w:rsidRPr="00125485" w:rsidRDefault="00125485" w:rsidP="00125485">
      <w:pPr>
        <w:pStyle w:val="PargrafodaLista"/>
        <w:numPr>
          <w:ilvl w:val="0"/>
          <w:numId w:val="4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...</w:t>
      </w:r>
    </w:p>
    <w:p w14:paraId="18451F31" w14:textId="77777777" w:rsidR="00125485" w:rsidRDefault="00125485" w:rsidP="00817C12">
      <w:pPr>
        <w:spacing w:after="200"/>
        <w:rPr>
          <w:lang w:val="pt-BR" w:bidi="pt-BR"/>
        </w:rPr>
      </w:pPr>
    </w:p>
    <w:p w14:paraId="2ECA5C4A" w14:textId="77777777" w:rsidR="00507364" w:rsidRDefault="00507364" w:rsidP="00817C12">
      <w:pPr>
        <w:spacing w:after="200"/>
        <w:rPr>
          <w:lang w:val="pt-BR" w:bidi="pt-BR"/>
        </w:rPr>
      </w:pPr>
      <w:r>
        <w:rPr>
          <w:lang w:val="pt-BR" w:bidi="pt-BR"/>
        </w:rPr>
        <w:t>7. Limitações da análise</w:t>
      </w:r>
    </w:p>
    <w:p w14:paraId="24435348" w14:textId="77777777" w:rsidR="00507364" w:rsidRDefault="00507364" w:rsidP="00507364">
      <w:p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Indicar de forma sucinta as limitações e os vieses da análise.</w:t>
      </w:r>
    </w:p>
    <w:p w14:paraId="45DEC72D" w14:textId="77777777" w:rsidR="00507364" w:rsidRPr="00507364" w:rsidRDefault="00507364" w:rsidP="00507364">
      <w:pPr>
        <w:spacing w:after="200"/>
        <w:jc w:val="both"/>
        <w:rPr>
          <w:b w:val="0"/>
          <w:lang w:val="pt-BR" w:bidi="pt-BR"/>
        </w:rPr>
      </w:pPr>
    </w:p>
    <w:p w14:paraId="0E8BD0E8" w14:textId="77777777" w:rsidR="00817C12" w:rsidRPr="00817C12" w:rsidRDefault="00507364" w:rsidP="00817C12">
      <w:pPr>
        <w:spacing w:after="200"/>
        <w:rPr>
          <w:lang w:val="pt-BR" w:bidi="pt-BR"/>
        </w:rPr>
      </w:pPr>
      <w:r>
        <w:rPr>
          <w:lang w:val="pt-BR" w:bidi="pt-BR"/>
        </w:rPr>
        <w:t>8</w:t>
      </w:r>
      <w:r w:rsidR="00817C12" w:rsidRPr="00817C12">
        <w:rPr>
          <w:lang w:val="pt-BR" w:bidi="pt-BR"/>
        </w:rPr>
        <w:t>. Conclusão</w:t>
      </w:r>
    </w:p>
    <w:p w14:paraId="24DA19AB" w14:textId="77777777" w:rsidR="00817C12" w:rsidRDefault="00817C12" w:rsidP="00125485">
      <w:pPr>
        <w:spacing w:after="200"/>
        <w:jc w:val="both"/>
        <w:rPr>
          <w:b w:val="0"/>
          <w:lang w:val="pt-BR" w:bidi="pt-BR"/>
        </w:rPr>
      </w:pPr>
      <w:r w:rsidRPr="00125485">
        <w:rPr>
          <w:b w:val="0"/>
          <w:lang w:val="pt-BR" w:bidi="pt-BR"/>
        </w:rPr>
        <w:t xml:space="preserve">A qualidade dos dados da base AIH é essencial para garantir uma gestão eficiente da saúde. A análise mostrou </w:t>
      </w:r>
      <w:r w:rsidR="00125485" w:rsidRPr="00125485">
        <w:rPr>
          <w:b w:val="0"/>
          <w:lang w:val="pt-BR" w:bidi="pt-BR"/>
        </w:rPr>
        <w:t>....</w:t>
      </w:r>
    </w:p>
    <w:p w14:paraId="5E17703D" w14:textId="77777777" w:rsidR="00507364" w:rsidRPr="00125485" w:rsidRDefault="00507364" w:rsidP="00125485">
      <w:p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Descreve o que o grupo conclui a partir da discussão dos resultados e os trabalhos futuros recomendados.</w:t>
      </w:r>
    </w:p>
    <w:p w14:paraId="4439BA10" w14:textId="77777777" w:rsidR="00125485" w:rsidRDefault="00125485" w:rsidP="00817C12">
      <w:pPr>
        <w:spacing w:after="200"/>
        <w:rPr>
          <w:lang w:val="pt-BR" w:bidi="pt-BR"/>
        </w:rPr>
      </w:pPr>
    </w:p>
    <w:p w14:paraId="75A3D2D9" w14:textId="77777777" w:rsidR="00817C12" w:rsidRPr="00817C12" w:rsidRDefault="00817C12" w:rsidP="00817C12">
      <w:pPr>
        <w:spacing w:after="200"/>
        <w:rPr>
          <w:lang w:val="pt-BR" w:bidi="pt-BR"/>
        </w:rPr>
      </w:pPr>
      <w:r w:rsidRPr="00817C12">
        <w:rPr>
          <w:lang w:val="pt-BR" w:bidi="pt-BR"/>
        </w:rPr>
        <w:t>Referências</w:t>
      </w:r>
    </w:p>
    <w:p w14:paraId="28DCC346" w14:textId="77777777" w:rsidR="00921324" w:rsidRDefault="00817C12" w:rsidP="00125485">
      <w:pPr>
        <w:spacing w:after="200"/>
        <w:jc w:val="both"/>
        <w:rPr>
          <w:b w:val="0"/>
          <w:lang w:val="pt-BR" w:bidi="pt-BR"/>
        </w:rPr>
      </w:pPr>
      <w:r w:rsidRPr="00125485">
        <w:rPr>
          <w:b w:val="0"/>
          <w:lang w:val="pt-BR" w:bidi="pt-BR"/>
        </w:rPr>
        <w:t>(Incluir aqui fontes utilizadas para a análise e referências de normas de qualidade de dados, como ISO 8000 e ISO/IEC 25012.)</w:t>
      </w:r>
      <w:r w:rsidR="00125485">
        <w:rPr>
          <w:b w:val="0"/>
          <w:lang w:val="pt-BR" w:bidi="pt-BR"/>
        </w:rPr>
        <w:t>, incluindo o uso de LLM(IA).</w:t>
      </w:r>
    </w:p>
    <w:p w14:paraId="383C1265" w14:textId="77777777" w:rsidR="00921324" w:rsidRDefault="00921324">
      <w:pPr>
        <w:spacing w:after="200"/>
        <w:rPr>
          <w:b w:val="0"/>
          <w:lang w:val="pt-BR" w:bidi="pt-BR"/>
        </w:rPr>
      </w:pPr>
      <w:r>
        <w:rPr>
          <w:b w:val="0"/>
          <w:lang w:val="pt-BR" w:bidi="pt-BR"/>
        </w:rPr>
        <w:br w:type="page"/>
      </w:r>
    </w:p>
    <w:p w14:paraId="739A8ED8" w14:textId="77777777" w:rsidR="00817C12" w:rsidRDefault="008A5072" w:rsidP="00125485">
      <w:pPr>
        <w:spacing w:after="200"/>
        <w:jc w:val="both"/>
        <w:rPr>
          <w:rFonts w:asciiTheme="majorHAnsi" w:eastAsiaTheme="majorEastAsia" w:hAnsiTheme="majorHAnsi" w:cstheme="majorBidi"/>
          <w:b w:val="0"/>
          <w:color w:val="061F57" w:themeColor="text2" w:themeShade="BF"/>
          <w:kern w:val="28"/>
          <w:sz w:val="52"/>
          <w:szCs w:val="32"/>
          <w:lang w:val="pt-BR" w:bidi="pt-BR"/>
        </w:rPr>
      </w:pPr>
      <w:r>
        <w:rPr>
          <w:rFonts w:asciiTheme="majorHAnsi" w:eastAsiaTheme="majorEastAsia" w:hAnsiTheme="majorHAnsi" w:cstheme="majorBidi"/>
          <w:b w:val="0"/>
          <w:color w:val="061F57" w:themeColor="text2" w:themeShade="BF"/>
          <w:kern w:val="28"/>
          <w:sz w:val="52"/>
          <w:szCs w:val="32"/>
          <w:lang w:val="pt-BR" w:bidi="pt-BR"/>
        </w:rPr>
        <w:lastRenderedPageBreak/>
        <w:t xml:space="preserve">Anexo I – </w:t>
      </w:r>
      <w:r w:rsidR="00921324">
        <w:rPr>
          <w:rFonts w:asciiTheme="majorHAnsi" w:eastAsiaTheme="majorEastAsia" w:hAnsiTheme="majorHAnsi" w:cstheme="majorBidi"/>
          <w:b w:val="0"/>
          <w:color w:val="061F57" w:themeColor="text2" w:themeShade="BF"/>
          <w:kern w:val="28"/>
          <w:sz w:val="52"/>
          <w:szCs w:val="32"/>
          <w:lang w:val="pt-BR" w:bidi="pt-BR"/>
        </w:rPr>
        <w:t>Hospitais de Sergipe x grupos</w:t>
      </w:r>
    </w:p>
    <w:tbl>
      <w:tblPr>
        <w:tblW w:w="10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00"/>
        <w:gridCol w:w="1000"/>
        <w:gridCol w:w="1260"/>
        <w:gridCol w:w="2620"/>
        <w:gridCol w:w="780"/>
      </w:tblGrid>
      <w:tr w:rsidR="00921324" w:rsidRPr="00921324" w14:paraId="2C80DF82" w14:textId="77777777" w:rsidTr="008A5072">
        <w:trPr>
          <w:trHeight w:val="600"/>
        </w:trPr>
        <w:tc>
          <w:tcPr>
            <w:tcW w:w="4600" w:type="dxa"/>
            <w:shd w:val="clear" w:color="auto" w:fill="auto"/>
            <w:vAlign w:val="center"/>
            <w:hideMark/>
          </w:tcPr>
          <w:p w14:paraId="0B66F2BA" w14:textId="77777777" w:rsidR="00921324" w:rsidRPr="00921324" w:rsidRDefault="00921324" w:rsidP="00921324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  <w:t>Hospital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077A7F99" w14:textId="77777777" w:rsidR="00921324" w:rsidRPr="00921324" w:rsidRDefault="00921324" w:rsidP="00921324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  <w:t>Tipo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017DC2A3" w14:textId="77777777" w:rsidR="00921324" w:rsidRPr="00921324" w:rsidRDefault="00921324" w:rsidP="00921324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  <w:t>Esfera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50A0A794" w14:textId="77777777" w:rsidR="00921324" w:rsidRPr="00921324" w:rsidRDefault="00921324" w:rsidP="00921324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  <w:t>Cidade</w:t>
            </w:r>
          </w:p>
        </w:tc>
        <w:tc>
          <w:tcPr>
            <w:tcW w:w="780" w:type="dxa"/>
            <w:shd w:val="clear" w:color="auto" w:fill="auto"/>
            <w:vAlign w:val="center"/>
            <w:hideMark/>
          </w:tcPr>
          <w:p w14:paraId="3E49B3BB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  <w:t>Grupo</w:t>
            </w:r>
          </w:p>
        </w:tc>
      </w:tr>
      <w:tr w:rsidR="00921324" w:rsidRPr="00921324" w14:paraId="49EBA299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670B3825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de Urgência de Sergipe (HUSE)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3475CCF1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264409CD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Estadual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1B38C58E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vAlign w:val="center"/>
            <w:hideMark/>
          </w:tcPr>
          <w:p w14:paraId="6BFFA862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Todos</w:t>
            </w:r>
          </w:p>
        </w:tc>
      </w:tr>
      <w:tr w:rsidR="00921324" w:rsidRPr="00921324" w14:paraId="05E34FCD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6FC9B01B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Universitário de Lagarto (HUL-UFS)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2775E48F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70CE1963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Federal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2DB0EA32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Lagarto</w:t>
            </w:r>
          </w:p>
        </w:tc>
        <w:tc>
          <w:tcPr>
            <w:tcW w:w="780" w:type="dxa"/>
            <w:shd w:val="clear" w:color="auto" w:fill="auto"/>
            <w:vAlign w:val="center"/>
            <w:hideMark/>
          </w:tcPr>
          <w:p w14:paraId="7715441F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Todos</w:t>
            </w:r>
          </w:p>
        </w:tc>
      </w:tr>
      <w:tr w:rsidR="00921324" w:rsidRPr="00921324" w14:paraId="587AC729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7C792CBB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Universitário de Sergipe (HU-UFS)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4FB60A27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15B05CB4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Federal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29E11366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vAlign w:val="center"/>
            <w:hideMark/>
          </w:tcPr>
          <w:p w14:paraId="3AB1F7C3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Todos</w:t>
            </w:r>
          </w:p>
        </w:tc>
      </w:tr>
      <w:tr w:rsidR="00921324" w:rsidRPr="00921324" w14:paraId="4CDFD134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79374922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Regional de Itabaiana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58FD8401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10BDEE83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Estadual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6173CA64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Itabaiana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32283E03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1</w:t>
            </w:r>
          </w:p>
        </w:tc>
      </w:tr>
      <w:tr w:rsidR="00921324" w:rsidRPr="00921324" w14:paraId="37D8BE03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4169A91C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Regional de Estância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0D895C42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69A51595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Estadual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7D39EB83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Estância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320D007E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2</w:t>
            </w:r>
          </w:p>
        </w:tc>
      </w:tr>
      <w:tr w:rsidR="00921324" w:rsidRPr="00921324" w14:paraId="2F95EF86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10FE4392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de Socorro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057300A6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27EC9428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Municipal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39FC90AF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Nossa Senhora do Socorro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29474E5C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3</w:t>
            </w:r>
          </w:p>
        </w:tc>
      </w:tr>
      <w:tr w:rsidR="00921324" w:rsidRPr="00921324" w14:paraId="0F443BB6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2612A1D3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Regional de Nossa Senhora da Glória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33D6F3B2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584FB78C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Estadual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0541656E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Nossa Senhora da Glória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38DCF232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4</w:t>
            </w:r>
          </w:p>
        </w:tc>
      </w:tr>
      <w:tr w:rsidR="00921324" w:rsidRPr="00921324" w14:paraId="52D43D5E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47B37CE6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Regional de Propriá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4BCB5DD8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53DBFC96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Estadual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3975ED85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Propriá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7C25D7C9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5</w:t>
            </w:r>
          </w:p>
        </w:tc>
      </w:tr>
      <w:tr w:rsidR="00921324" w:rsidRPr="00921324" w14:paraId="5745D148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33432906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Municipal Dr. Nestor Piva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328997E8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6395791E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Municipal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78546BEE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59BD8936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6</w:t>
            </w:r>
          </w:p>
        </w:tc>
      </w:tr>
      <w:tr w:rsidR="00921324" w:rsidRPr="00921324" w14:paraId="583E549E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2C7A89E1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Cirurgia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74084497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Privado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7C3C5C79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Particular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32B48578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52711BA4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6</w:t>
            </w:r>
          </w:p>
        </w:tc>
      </w:tr>
      <w:tr w:rsidR="00921324" w:rsidRPr="00921324" w14:paraId="4DC35095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6A411CC5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Gabriel Soares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5EF99691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Privado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2812332F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Particular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5D426B3D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5818E2D8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5</w:t>
            </w:r>
          </w:p>
        </w:tc>
      </w:tr>
      <w:tr w:rsidR="00921324" w:rsidRPr="00921324" w14:paraId="1EF3FE7C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58F75558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Primavera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2391FC6B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Privado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328D5A7B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Particular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73D4F0B4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4B23294B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4</w:t>
            </w:r>
          </w:p>
        </w:tc>
      </w:tr>
      <w:tr w:rsidR="00921324" w:rsidRPr="00921324" w14:paraId="507E8B57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1176A587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Renascença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0FB8F4A7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Privado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458E5E85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Particular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01CCE279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2C18DA61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3</w:t>
            </w:r>
          </w:p>
        </w:tc>
      </w:tr>
      <w:tr w:rsidR="00921324" w:rsidRPr="00921324" w14:paraId="16CC7F66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21B459C1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São Lucas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1EE41017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Privado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2E4A0711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Particular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68FDE04E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6E92F4F6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2</w:t>
            </w:r>
          </w:p>
        </w:tc>
      </w:tr>
      <w:tr w:rsidR="00921324" w:rsidRPr="00921324" w14:paraId="575F10E9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3E40339D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Amparo de Maria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4008D36B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Privado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2DA3915B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Particular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770C0F98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Estância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24BF3B9F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1</w:t>
            </w:r>
          </w:p>
        </w:tc>
      </w:tr>
      <w:tr w:rsidR="00921324" w:rsidRPr="00921324" w14:paraId="12032B78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7518A5CA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São José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4D9D2CD8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Privado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21CE3B0E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Particular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7FBC40BA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740C2C0F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1</w:t>
            </w:r>
          </w:p>
        </w:tc>
      </w:tr>
      <w:tr w:rsidR="00921324" w:rsidRPr="00921324" w14:paraId="0F42AD2D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1EA7635A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do Coração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169B357C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Privado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5B5F9BF4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Particular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7DEECB89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4D033630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3</w:t>
            </w:r>
          </w:p>
        </w:tc>
      </w:tr>
      <w:tr w:rsidR="00921324" w:rsidRPr="00921324" w14:paraId="58F94836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0BFA53BE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da Polícia Militar (HPM)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1D6B62F0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3BBF4C88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Estadual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34E7D1DA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3C6A66DF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5</w:t>
            </w:r>
          </w:p>
        </w:tc>
      </w:tr>
      <w:tr w:rsidR="00921324" w:rsidRPr="00921324" w14:paraId="7088F9CD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6E54193B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São Vicente de Paulo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2B58CF91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091FAD25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Estadual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1F421226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Tobias Barreto</w:t>
            </w:r>
          </w:p>
        </w:tc>
        <w:tc>
          <w:tcPr>
            <w:tcW w:w="780" w:type="dxa"/>
            <w:shd w:val="clear" w:color="auto" w:fill="auto"/>
            <w:vAlign w:val="center"/>
            <w:hideMark/>
          </w:tcPr>
          <w:p w14:paraId="44BF0E00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2</w:t>
            </w:r>
          </w:p>
        </w:tc>
      </w:tr>
      <w:tr w:rsidR="00921324" w:rsidRPr="00921324" w14:paraId="532FB006" w14:textId="77777777" w:rsidTr="008A5072">
        <w:trPr>
          <w:trHeight w:val="315"/>
        </w:trPr>
        <w:tc>
          <w:tcPr>
            <w:tcW w:w="4600" w:type="dxa"/>
            <w:shd w:val="clear" w:color="auto" w:fill="auto"/>
            <w:vAlign w:val="center"/>
            <w:hideMark/>
          </w:tcPr>
          <w:p w14:paraId="51E42B94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Maternidade Nossa Senhora de Lourdes (MNSL)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39689B37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7D176DA2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Estadual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06D5EC32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vAlign w:val="center"/>
            <w:hideMark/>
          </w:tcPr>
          <w:p w14:paraId="57D2F5E1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4</w:t>
            </w:r>
          </w:p>
        </w:tc>
      </w:tr>
      <w:tr w:rsidR="00921324" w:rsidRPr="00921324" w14:paraId="7C4F9566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6780B69C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da Criança Dr. José Machado de Souza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4FEA761B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70C1D82D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Municipal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578F258A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vAlign w:val="center"/>
            <w:hideMark/>
          </w:tcPr>
          <w:p w14:paraId="29A00E41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6</w:t>
            </w:r>
          </w:p>
        </w:tc>
      </w:tr>
    </w:tbl>
    <w:p w14:paraId="14235654" w14:textId="77777777" w:rsidR="00921324" w:rsidRPr="00125485" w:rsidRDefault="00921324" w:rsidP="00125485">
      <w:pPr>
        <w:spacing w:after="200"/>
        <w:jc w:val="both"/>
        <w:rPr>
          <w:rFonts w:asciiTheme="majorHAnsi" w:eastAsiaTheme="majorEastAsia" w:hAnsiTheme="majorHAnsi" w:cstheme="majorBidi"/>
          <w:b w:val="0"/>
          <w:color w:val="061F57" w:themeColor="text2" w:themeShade="BF"/>
          <w:kern w:val="28"/>
          <w:sz w:val="52"/>
          <w:szCs w:val="32"/>
          <w:lang w:val="pt-BR" w:bidi="pt-BR"/>
        </w:rPr>
      </w:pPr>
    </w:p>
    <w:sectPr w:rsidR="00921324" w:rsidRPr="00125485" w:rsidSect="00AB02A7">
      <w:headerReference w:type="default" r:id="rId9"/>
      <w:footerReference w:type="default" r:id="rId10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C4A495" w14:textId="77777777" w:rsidR="002A562A" w:rsidRDefault="002A562A">
      <w:r>
        <w:separator/>
      </w:r>
    </w:p>
    <w:p w14:paraId="4BEAA831" w14:textId="77777777" w:rsidR="002A562A" w:rsidRDefault="002A562A"/>
  </w:endnote>
  <w:endnote w:type="continuationSeparator" w:id="0">
    <w:p w14:paraId="23C4A635" w14:textId="77777777" w:rsidR="002A562A" w:rsidRDefault="002A562A">
      <w:r>
        <w:continuationSeparator/>
      </w:r>
    </w:p>
    <w:p w14:paraId="4A28FFB1" w14:textId="77777777" w:rsidR="002A562A" w:rsidRDefault="002A562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6B8387" w14:textId="77777777" w:rsidR="00DF027C" w:rsidRPr="004F0028" w:rsidRDefault="00DF027C">
        <w:pPr>
          <w:pStyle w:val="Rodap"/>
          <w:jc w:val="center"/>
          <w:rPr>
            <w:lang w:val="pt-BR"/>
          </w:rPr>
        </w:pPr>
        <w:r w:rsidRPr="004F0028">
          <w:rPr>
            <w:lang w:val="pt-BR" w:bidi="pt-BR"/>
          </w:rPr>
          <w:fldChar w:fldCharType="begin"/>
        </w:r>
        <w:r w:rsidRPr="004F0028">
          <w:rPr>
            <w:lang w:val="pt-BR" w:bidi="pt-BR"/>
          </w:rPr>
          <w:instrText xml:space="preserve"> PAGE   \* MERGEFORMAT </w:instrText>
        </w:r>
        <w:r w:rsidRPr="004F0028">
          <w:rPr>
            <w:lang w:val="pt-BR" w:bidi="pt-BR"/>
          </w:rPr>
          <w:fldChar w:fldCharType="separate"/>
        </w:r>
        <w:r w:rsidR="008A5072">
          <w:rPr>
            <w:noProof/>
            <w:lang w:val="pt-BR" w:bidi="pt-BR"/>
          </w:rPr>
          <w:t>4</w:t>
        </w:r>
        <w:r w:rsidRPr="004F0028">
          <w:rPr>
            <w:noProof/>
            <w:lang w:val="pt-BR" w:bidi="pt-BR"/>
          </w:rPr>
          <w:fldChar w:fldCharType="end"/>
        </w:r>
      </w:p>
    </w:sdtContent>
  </w:sdt>
  <w:p w14:paraId="31A1A98F" w14:textId="77777777" w:rsidR="00DF027C" w:rsidRPr="004F0028" w:rsidRDefault="00DF027C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B7361" w14:textId="77777777" w:rsidR="002A562A" w:rsidRDefault="002A562A">
      <w:r>
        <w:separator/>
      </w:r>
    </w:p>
    <w:p w14:paraId="2F7636BE" w14:textId="77777777" w:rsidR="002A562A" w:rsidRDefault="002A562A"/>
  </w:footnote>
  <w:footnote w:type="continuationSeparator" w:id="0">
    <w:p w14:paraId="6C144219" w14:textId="77777777" w:rsidR="002A562A" w:rsidRDefault="002A562A">
      <w:r>
        <w:continuationSeparator/>
      </w:r>
    </w:p>
    <w:p w14:paraId="6038A042" w14:textId="77777777" w:rsidR="002A562A" w:rsidRDefault="002A562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4F0028" w14:paraId="072837A3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72C83F10" w14:textId="77777777" w:rsidR="00D077E9" w:rsidRPr="004F0028" w:rsidRDefault="00D077E9">
          <w:pPr>
            <w:pStyle w:val="Cabealho"/>
            <w:rPr>
              <w:lang w:val="pt-BR"/>
            </w:rPr>
          </w:pPr>
        </w:p>
      </w:tc>
    </w:tr>
  </w:tbl>
  <w:p w14:paraId="2CEB0E34" w14:textId="77777777" w:rsidR="00D077E9" w:rsidRPr="004F0028" w:rsidRDefault="00D077E9" w:rsidP="00D077E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1E5BD1"/>
    <w:multiLevelType w:val="hybridMultilevel"/>
    <w:tmpl w:val="F2A67C0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D634138A">
      <w:numFmt w:val="bullet"/>
      <w:lvlText w:val="•"/>
      <w:lvlJc w:val="left"/>
      <w:pPr>
        <w:ind w:left="2520" w:hanging="720"/>
      </w:pPr>
      <w:rPr>
        <w:rFonts w:ascii="Calibri" w:eastAsiaTheme="minorEastAsia" w:hAnsi="Calibri" w:cs="Calibri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C8E4A6B"/>
    <w:multiLevelType w:val="hybridMultilevel"/>
    <w:tmpl w:val="CCCEB9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3201B3"/>
    <w:multiLevelType w:val="hybridMultilevel"/>
    <w:tmpl w:val="DA1030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BC4E89"/>
    <w:multiLevelType w:val="hybridMultilevel"/>
    <w:tmpl w:val="30F217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0D8"/>
    <w:rsid w:val="0002482E"/>
    <w:rsid w:val="00050324"/>
    <w:rsid w:val="000A0150"/>
    <w:rsid w:val="000E63C9"/>
    <w:rsid w:val="000E6543"/>
    <w:rsid w:val="000E6E02"/>
    <w:rsid w:val="001047CF"/>
    <w:rsid w:val="00125485"/>
    <w:rsid w:val="00130E9D"/>
    <w:rsid w:val="00150A6D"/>
    <w:rsid w:val="00185B35"/>
    <w:rsid w:val="001A6EF6"/>
    <w:rsid w:val="001B0496"/>
    <w:rsid w:val="001F2BC8"/>
    <w:rsid w:val="001F5F6B"/>
    <w:rsid w:val="00243EBC"/>
    <w:rsid w:val="00246A35"/>
    <w:rsid w:val="00284348"/>
    <w:rsid w:val="00295D37"/>
    <w:rsid w:val="002A562A"/>
    <w:rsid w:val="002F51F5"/>
    <w:rsid w:val="00310AEA"/>
    <w:rsid w:val="00312137"/>
    <w:rsid w:val="00330359"/>
    <w:rsid w:val="0033762F"/>
    <w:rsid w:val="00360494"/>
    <w:rsid w:val="00366C7E"/>
    <w:rsid w:val="00384EA3"/>
    <w:rsid w:val="003A39A1"/>
    <w:rsid w:val="003B5DD1"/>
    <w:rsid w:val="003C2191"/>
    <w:rsid w:val="003D3863"/>
    <w:rsid w:val="00407FCE"/>
    <w:rsid w:val="004110DE"/>
    <w:rsid w:val="0044085A"/>
    <w:rsid w:val="00450CA4"/>
    <w:rsid w:val="00464156"/>
    <w:rsid w:val="004B21A5"/>
    <w:rsid w:val="004F0028"/>
    <w:rsid w:val="005037F0"/>
    <w:rsid w:val="00505144"/>
    <w:rsid w:val="00507364"/>
    <w:rsid w:val="00516A86"/>
    <w:rsid w:val="005275F6"/>
    <w:rsid w:val="0056736F"/>
    <w:rsid w:val="00572102"/>
    <w:rsid w:val="0057212A"/>
    <w:rsid w:val="00596D40"/>
    <w:rsid w:val="005C6745"/>
    <w:rsid w:val="005E6575"/>
    <w:rsid w:val="005F1BB0"/>
    <w:rsid w:val="006352FE"/>
    <w:rsid w:val="00656C4D"/>
    <w:rsid w:val="006950E9"/>
    <w:rsid w:val="006A51E2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17C12"/>
    <w:rsid w:val="00862FE4"/>
    <w:rsid w:val="0086389A"/>
    <w:rsid w:val="0087605E"/>
    <w:rsid w:val="008A5072"/>
    <w:rsid w:val="008B1FEE"/>
    <w:rsid w:val="00903C32"/>
    <w:rsid w:val="00916B16"/>
    <w:rsid w:val="009173B9"/>
    <w:rsid w:val="00921324"/>
    <w:rsid w:val="0093335D"/>
    <w:rsid w:val="0093613E"/>
    <w:rsid w:val="00943026"/>
    <w:rsid w:val="00943D7F"/>
    <w:rsid w:val="00960CD7"/>
    <w:rsid w:val="00966B81"/>
    <w:rsid w:val="009746FE"/>
    <w:rsid w:val="009C02C0"/>
    <w:rsid w:val="009C3E17"/>
    <w:rsid w:val="009C7720"/>
    <w:rsid w:val="009E1087"/>
    <w:rsid w:val="00A23AFA"/>
    <w:rsid w:val="00A31B3E"/>
    <w:rsid w:val="00A532F3"/>
    <w:rsid w:val="00A75BF4"/>
    <w:rsid w:val="00A8489E"/>
    <w:rsid w:val="00AB02A7"/>
    <w:rsid w:val="00AC29F3"/>
    <w:rsid w:val="00B231E5"/>
    <w:rsid w:val="00B650AF"/>
    <w:rsid w:val="00BA1073"/>
    <w:rsid w:val="00BA125F"/>
    <w:rsid w:val="00BB10D8"/>
    <w:rsid w:val="00C02B87"/>
    <w:rsid w:val="00C253DD"/>
    <w:rsid w:val="00C316A4"/>
    <w:rsid w:val="00C4086D"/>
    <w:rsid w:val="00C74910"/>
    <w:rsid w:val="00CA1896"/>
    <w:rsid w:val="00CB5B28"/>
    <w:rsid w:val="00CC030E"/>
    <w:rsid w:val="00CF2969"/>
    <w:rsid w:val="00CF4DAB"/>
    <w:rsid w:val="00CF5371"/>
    <w:rsid w:val="00D0323A"/>
    <w:rsid w:val="00D0559F"/>
    <w:rsid w:val="00D077E9"/>
    <w:rsid w:val="00D42CB7"/>
    <w:rsid w:val="00D51583"/>
    <w:rsid w:val="00D5413D"/>
    <w:rsid w:val="00D570A9"/>
    <w:rsid w:val="00D70D02"/>
    <w:rsid w:val="00D7607C"/>
    <w:rsid w:val="00D770C7"/>
    <w:rsid w:val="00D867E0"/>
    <w:rsid w:val="00D86945"/>
    <w:rsid w:val="00D90290"/>
    <w:rsid w:val="00DD152F"/>
    <w:rsid w:val="00DE213F"/>
    <w:rsid w:val="00DF027C"/>
    <w:rsid w:val="00E00A32"/>
    <w:rsid w:val="00E078E6"/>
    <w:rsid w:val="00E22ACD"/>
    <w:rsid w:val="00E4286C"/>
    <w:rsid w:val="00E620B0"/>
    <w:rsid w:val="00E81B40"/>
    <w:rsid w:val="00EF23C8"/>
    <w:rsid w:val="00EF555B"/>
    <w:rsid w:val="00F027BB"/>
    <w:rsid w:val="00F11DCF"/>
    <w:rsid w:val="00F162EA"/>
    <w:rsid w:val="00F52D27"/>
    <w:rsid w:val="00F570F1"/>
    <w:rsid w:val="00F606FD"/>
    <w:rsid w:val="00F83527"/>
    <w:rsid w:val="00FC6D73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E28499"/>
  <w15:docId w15:val="{B2ACD90E-C435-4609-8717-BA6E613DC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6D40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har">
    <w:name w:val="Subtítulo Char"/>
    <w:basedOn w:val="Fontepargpadr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har">
    <w:name w:val="Título 1 Char"/>
    <w:basedOn w:val="Fontepargpadr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har"/>
    <w:uiPriority w:val="8"/>
    <w:unhideWhenUsed/>
    <w:rsid w:val="005037F0"/>
  </w:style>
  <w:style w:type="character" w:customStyle="1" w:styleId="CabealhoChar">
    <w:name w:val="Cabeçalho Char"/>
    <w:basedOn w:val="Fontepargpadro"/>
    <w:link w:val="Cabealho"/>
    <w:uiPriority w:val="8"/>
    <w:rsid w:val="0093335D"/>
  </w:style>
  <w:style w:type="paragraph" w:styleId="Rodap">
    <w:name w:val="footer"/>
    <w:basedOn w:val="Normal"/>
    <w:link w:val="RodapChar"/>
    <w:uiPriority w:val="99"/>
    <w:unhideWhenUsed/>
    <w:rsid w:val="005037F0"/>
  </w:style>
  <w:style w:type="character" w:customStyle="1" w:styleId="RodapChar">
    <w:name w:val="Rodapé Char"/>
    <w:basedOn w:val="Fontepargpadr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har">
    <w:name w:val="Título 2 Char"/>
    <w:basedOn w:val="Fontepargpadro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ade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Fontepargpadro"/>
    <w:link w:val="Conte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eredoTextodenfase">
    <w:name w:val="Caractere do Texto de Ênfase"/>
    <w:basedOn w:val="Fontepargpadr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NormalWeb">
    <w:name w:val="Normal (Web)"/>
    <w:basedOn w:val="Normal"/>
    <w:uiPriority w:val="99"/>
    <w:semiHidden/>
    <w:unhideWhenUsed/>
    <w:rsid w:val="00817C12"/>
    <w:pPr>
      <w:spacing w:before="100" w:beforeAutospacing="1" w:after="100" w:afterAutospacing="1" w:line="240" w:lineRule="auto"/>
    </w:pPr>
    <w:rPr>
      <w:rFonts w:ascii="Times New Roman" w:hAnsi="Times New Roman" w:cs="Times New Roman"/>
      <w:b w:val="0"/>
      <w:color w:val="auto"/>
      <w:sz w:val="24"/>
      <w:szCs w:val="24"/>
      <w:lang w:val="pt-BR" w:eastAsia="pt-BR"/>
    </w:rPr>
  </w:style>
  <w:style w:type="paragraph" w:styleId="PargrafodaLista">
    <w:name w:val="List Paragraph"/>
    <w:basedOn w:val="Normal"/>
    <w:uiPriority w:val="34"/>
    <w:unhideWhenUsed/>
    <w:qFormat/>
    <w:rsid w:val="00817C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3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bin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rand\AppData\Roaming\Microsoft\Modelos\Relat&#243;rio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12751E4F8974726AB6D7225AC29B5D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3CAC4E1-4A36-4093-8D26-DF93CCA5FBEF}"/>
      </w:docPartPr>
      <w:docPartBody>
        <w:p w:rsidR="00DF1AD4" w:rsidRDefault="00381D55">
          <w:pPr>
            <w:pStyle w:val="C12751E4F8974726AB6D7225AC29B5DA"/>
          </w:pPr>
          <w:r w:rsidRPr="00D86945">
            <w:rPr>
              <w:rStyle w:val="SubttuloChar"/>
              <w:b/>
              <w:lang w:val="pt-BR" w:bidi="pt-BR"/>
            </w:rPr>
            <w:fldChar w:fldCharType="begin"/>
          </w:r>
          <w:r w:rsidRPr="00D86945">
            <w:rPr>
              <w:rStyle w:val="SubttuloChar"/>
              <w:lang w:val="pt-BR" w:bidi="pt-BR"/>
            </w:rPr>
            <w:instrText xml:space="preserve"> DATE  \@ "MMMM d"  \* MERGEFORMAT </w:instrText>
          </w:r>
          <w:r w:rsidRPr="00D86945">
            <w:rPr>
              <w:rStyle w:val="SubttuloChar"/>
              <w:b/>
              <w:lang w:val="pt-BR" w:bidi="pt-BR"/>
            </w:rPr>
            <w:fldChar w:fldCharType="separate"/>
          </w:r>
          <w:r>
            <w:rPr>
              <w:rStyle w:val="SubttuloChar"/>
              <w:lang w:val="pt-BR" w:bidi="pt-BR"/>
            </w:rPr>
            <w:t>março 3</w:t>
          </w:r>
          <w:r w:rsidRPr="00D86945">
            <w:rPr>
              <w:rStyle w:val="SubttuloChar"/>
              <w:b/>
              <w:lang w:val="pt-BR" w:bidi="pt-BR"/>
            </w:rPr>
            <w:fldChar w:fldCharType="end"/>
          </w:r>
        </w:p>
      </w:docPartBody>
    </w:docPart>
    <w:docPart>
      <w:docPartPr>
        <w:name w:val="4B67D13894F94C2A9BAA8B712D3E6DE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06BACB1-8670-4EAD-A911-1EE8DBB15F33}"/>
      </w:docPartPr>
      <w:docPartBody>
        <w:p w:rsidR="00DF1AD4" w:rsidRDefault="00381D55">
          <w:pPr>
            <w:pStyle w:val="4B67D13894F94C2A9BAA8B712D3E6DE3"/>
          </w:pPr>
          <w:r w:rsidRPr="004F0028">
            <w:rPr>
              <w:lang w:bidi="pt-BR"/>
            </w:rPr>
            <w:t>NOME DA EMPRESA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markup="0" w:comments="0" w:insDel="0" w:formatting="0"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1D55"/>
    <w:rsid w:val="002F47B0"/>
    <w:rsid w:val="003679DF"/>
    <w:rsid w:val="00381D55"/>
    <w:rsid w:val="00381DC2"/>
    <w:rsid w:val="0038707B"/>
    <w:rsid w:val="003B5DD1"/>
    <w:rsid w:val="0049554E"/>
    <w:rsid w:val="00597D30"/>
    <w:rsid w:val="005B353A"/>
    <w:rsid w:val="00717455"/>
    <w:rsid w:val="00950868"/>
    <w:rsid w:val="00A21E8B"/>
    <w:rsid w:val="00C21B3C"/>
    <w:rsid w:val="00D51583"/>
    <w:rsid w:val="00D65C9A"/>
    <w:rsid w:val="00DF1AD4"/>
    <w:rsid w:val="00E078E6"/>
    <w:rsid w:val="00FF2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pt-PT" w:eastAsia="en-US"/>
    </w:rPr>
  </w:style>
  <w:style w:type="character" w:customStyle="1" w:styleId="SubttuloChar">
    <w:name w:val="Subtítulo Char"/>
    <w:basedOn w:val="Fontepargpadro"/>
    <w:link w:val="Subttulo"/>
    <w:uiPriority w:val="2"/>
    <w:rPr>
      <w:caps/>
      <w:color w:val="44546A" w:themeColor="text2"/>
      <w:spacing w:val="20"/>
      <w:sz w:val="32"/>
      <w:lang w:val="pt-PT" w:eastAsia="en-US"/>
    </w:rPr>
  </w:style>
  <w:style w:type="paragraph" w:customStyle="1" w:styleId="C12751E4F8974726AB6D7225AC29B5DA">
    <w:name w:val="C12751E4F8974726AB6D7225AC29B5DA"/>
  </w:style>
  <w:style w:type="paragraph" w:customStyle="1" w:styleId="4B67D13894F94C2A9BAA8B712D3E6DE3">
    <w:name w:val="4B67D13894F94C2A9BAA8B712D3E6D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Relatório </Template>
  <TotalTime>924</TotalTime>
  <Pages>9</Pages>
  <Words>1135</Words>
  <Characters>6135</Characters>
  <Application>Microsoft Office Word</Application>
  <DocSecurity>0</DocSecurity>
  <Lines>51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grande.joao1@gmail.com</dc:creator>
  <cp:keywords/>
  <cp:lastModifiedBy>Lecilda Santos</cp:lastModifiedBy>
  <cp:revision>7</cp:revision>
  <cp:lastPrinted>2006-08-01T17:47:00Z</cp:lastPrinted>
  <dcterms:created xsi:type="dcterms:W3CDTF">2025-03-20T17:18:00Z</dcterms:created>
  <dcterms:modified xsi:type="dcterms:W3CDTF">2025-03-31T00:46:00Z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